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32EA83A5" w14:textId="77777777" w:rsidTr="00AB02A7">
        <w:trPr>
          <w:trHeight w:val="1894"/>
        </w:trPr>
        <w:tc>
          <w:tcPr>
            <w:tcW w:w="5580" w:type="dxa"/>
            <w:tcBorders>
              <w:top w:val="nil"/>
              <w:left w:val="nil"/>
              <w:bottom w:val="nil"/>
              <w:right w:val="nil"/>
            </w:tcBorders>
          </w:tcPr>
          <w:p w14:paraId="1CCD1F4D" w14:textId="2BECE900" w:rsidR="00D077E9" w:rsidRDefault="00D077E9" w:rsidP="00D70D02">
            <w:pPr>
              <w:rPr>
                <w:noProof/>
              </w:rPr>
            </w:pPr>
          </w:p>
          <w:p w14:paraId="04368FE3" w14:textId="3AB38210" w:rsidR="00D077E9" w:rsidRDefault="00255930" w:rsidP="00AB02A7">
            <w:pPr>
              <w:rPr>
                <w:noProof/>
              </w:rPr>
            </w:pPr>
            <w:r>
              <w:rPr>
                <w:noProof/>
                <w:lang w:bidi="es-ES"/>
              </w:rPr>
              <w:drawing>
                <wp:anchor distT="0" distB="0" distL="114300" distR="114300" simplePos="0" relativeHeight="251661312" behindDoc="0" locked="0" layoutInCell="1" allowOverlap="1" wp14:anchorId="5220DE65" wp14:editId="33809734">
                  <wp:simplePos x="0" y="0"/>
                  <wp:positionH relativeFrom="margin">
                    <wp:posOffset>2484120</wp:posOffset>
                  </wp:positionH>
                  <wp:positionV relativeFrom="page">
                    <wp:posOffset>528357</wp:posOffset>
                  </wp:positionV>
                  <wp:extent cx="962025" cy="940435"/>
                  <wp:effectExtent l="0" t="0" r="9525"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2025" cy="940435"/>
                          </a:xfrm>
                          <a:prstGeom prst="rect">
                            <a:avLst/>
                          </a:prstGeom>
                          <a:noFill/>
                        </pic:spPr>
                      </pic:pic>
                    </a:graphicData>
                  </a:graphic>
                  <wp14:sizeRelH relativeFrom="margin">
                    <wp14:pctWidth>0</wp14:pctWidth>
                  </wp14:sizeRelH>
                  <wp14:sizeRelV relativeFrom="margin">
                    <wp14:pctHeight>0</wp14:pctHeight>
                  </wp14:sizeRelV>
                </wp:anchor>
              </w:drawing>
            </w:r>
            <w:r w:rsidR="00D077E9">
              <w:rPr>
                <w:noProof/>
                <w:lang w:bidi="es-ES"/>
              </w:rPr>
              <mc:AlternateContent>
                <mc:Choice Requires="wps">
                  <w:drawing>
                    <wp:inline distT="0" distB="0" distL="0" distR="0" wp14:anchorId="09666667" wp14:editId="6C16031B">
                      <wp:extent cx="3528695" cy="1733550"/>
                      <wp:effectExtent l="0" t="0" r="0" b="0"/>
                      <wp:docPr id="8" name="Cuadro de texto 8"/>
                      <wp:cNvGraphicFramePr/>
                      <a:graphic xmlns:a="http://schemas.openxmlformats.org/drawingml/2006/main">
                        <a:graphicData uri="http://schemas.microsoft.com/office/word/2010/wordprocessingShape">
                          <wps:wsp>
                            <wps:cNvSpPr txBox="1"/>
                            <wps:spPr>
                              <a:xfrm>
                                <a:off x="0" y="0"/>
                                <a:ext cx="3528695" cy="1733550"/>
                              </a:xfrm>
                              <a:prstGeom prst="rect">
                                <a:avLst/>
                              </a:prstGeom>
                              <a:noFill/>
                              <a:ln w="6350">
                                <a:noFill/>
                              </a:ln>
                            </wps:spPr>
                            <wps:txbx>
                              <w:txbxContent>
                                <w:p w14:paraId="5D84541E" w14:textId="79A88AC9" w:rsidR="00462A41" w:rsidRDefault="00462A41" w:rsidP="00462A41">
                                  <w:pPr>
                                    <w:pStyle w:val="Ttulo"/>
                                    <w:rPr>
                                      <w:lang w:val="es-CO" w:bidi="es-ES"/>
                                    </w:rPr>
                                  </w:pPr>
                                  <w:r>
                                    <w:rPr>
                                      <w:lang w:val="es-CO" w:bidi="es-ES"/>
                                    </w:rPr>
                                    <w:t>Revista de</w:t>
                                  </w:r>
                                </w:p>
                                <w:p w14:paraId="1600AE45" w14:textId="336AB4DC" w:rsidR="00D077E9" w:rsidRPr="00462A41" w:rsidRDefault="00462A41" w:rsidP="00462A41">
                                  <w:pPr>
                                    <w:pStyle w:val="Ttulo"/>
                                    <w:rPr>
                                      <w:lang w:val="es-CO"/>
                                    </w:rPr>
                                  </w:pPr>
                                  <w:r>
                                    <w:rPr>
                                      <w:lang w:val="es-CO" w:bidi="es-ES"/>
                                    </w:rPr>
                                    <w:t>Artículos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9666667" id="_x0000_t202" coordsize="21600,21600" o:spt="202" path="m,l,21600r21600,l21600,xe">
                      <v:stroke joinstyle="miter"/>
                      <v:path gradientshapeok="t" o:connecttype="rect"/>
                    </v:shapetype>
                    <v:shape id="Cuadro de texto 8" o:spid="_x0000_s1026" type="#_x0000_t202" style="width:277.8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" filled="f" stroked="f" strokeweight=".5pt">
                      <v:textbox>
                        <w:txbxContent>
                          <w:p w14:paraId="5D84541E" w14:textId="79A88AC9" w:rsidR="00462A41" w:rsidRDefault="00462A41" w:rsidP="00462A41">
                            <w:pPr>
                              <w:pStyle w:val="Ttulo"/>
                              <w:rPr>
                                <w:lang w:val="es-CO" w:bidi="es-ES"/>
                              </w:rPr>
                            </w:pPr>
                            <w:r>
                              <w:rPr>
                                <w:lang w:val="es-CO" w:bidi="es-ES"/>
                              </w:rPr>
                              <w:t>Revista de</w:t>
                            </w:r>
                          </w:p>
                          <w:p w14:paraId="1600AE45" w14:textId="336AB4DC" w:rsidR="00D077E9" w:rsidRPr="00462A41" w:rsidRDefault="00462A41" w:rsidP="00462A41">
                            <w:pPr>
                              <w:pStyle w:val="Ttulo"/>
                              <w:rPr>
                                <w:lang w:val="es-CO"/>
                              </w:rPr>
                            </w:pPr>
                            <w:r>
                              <w:rPr>
                                <w:lang w:val="es-CO" w:bidi="es-ES"/>
                              </w:rPr>
                              <w:t>Artículos</w:t>
                            </w:r>
                          </w:p>
                        </w:txbxContent>
                      </v:textbox>
                      <w10:anchorlock/>
                    </v:shape>
                  </w:pict>
                </mc:Fallback>
              </mc:AlternateContent>
            </w:r>
          </w:p>
          <w:p w14:paraId="3C3AB2CF" w14:textId="77777777" w:rsidR="00D077E9" w:rsidRDefault="00D077E9" w:rsidP="00AB02A7">
            <w:pPr>
              <w:rPr>
                <w:noProof/>
              </w:rPr>
            </w:pPr>
            <w:r>
              <w:rPr>
                <w:noProof/>
                <w:lang w:bidi="es-ES"/>
              </w:rPr>
              <mc:AlternateContent>
                <mc:Choice Requires="wps">
                  <w:drawing>
                    <wp:inline distT="0" distB="0" distL="0" distR="0" wp14:anchorId="394F4E86" wp14:editId="32843CF4">
                      <wp:extent cx="1390918" cy="0"/>
                      <wp:effectExtent l="0" t="19050" r="19050" b="19050"/>
                      <wp:docPr id="5" name="Conector rec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FF2CBD3"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63CEBF99" w14:textId="77777777" w:rsidTr="004E5FEE">
        <w:trPr>
          <w:trHeight w:val="7303"/>
        </w:trPr>
        <w:tc>
          <w:tcPr>
            <w:tcW w:w="5580" w:type="dxa"/>
            <w:tcBorders>
              <w:top w:val="nil"/>
              <w:left w:val="nil"/>
              <w:bottom w:val="nil"/>
              <w:right w:val="nil"/>
            </w:tcBorders>
          </w:tcPr>
          <w:p w14:paraId="69C91F9D" w14:textId="4AE0947D" w:rsidR="00D077E9" w:rsidRDefault="00255930" w:rsidP="00AB02A7">
            <w:pPr>
              <w:rPr>
                <w:noProof/>
              </w:rPr>
            </w:pPr>
            <w:r>
              <w:rPr>
                <w:noProof/>
              </w:rPr>
              <w:drawing>
                <wp:anchor distT="0" distB="0" distL="114300" distR="114300" simplePos="0" relativeHeight="251658239" behindDoc="1" locked="0" layoutInCell="1" allowOverlap="1" wp14:anchorId="148ACD49" wp14:editId="5DE3675D">
                  <wp:simplePos x="0" y="0"/>
                  <wp:positionH relativeFrom="margin">
                    <wp:posOffset>-594360</wp:posOffset>
                  </wp:positionH>
                  <wp:positionV relativeFrom="paragraph">
                    <wp:posOffset>-3164272</wp:posOffset>
                  </wp:positionV>
                  <wp:extent cx="7553960" cy="8301790"/>
                  <wp:effectExtent l="0" t="0" r="8890" b="444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59492" cy="8307869"/>
                          </a:xfrm>
                          <a:prstGeom prst="rect">
                            <a:avLst/>
                          </a:prstGeom>
                          <a:noFill/>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0288" behindDoc="1" locked="0" layoutInCell="1" allowOverlap="1" wp14:anchorId="10BB68F8" wp14:editId="78D9D33C">
                      <wp:simplePos x="0" y="0"/>
                      <wp:positionH relativeFrom="column">
                        <wp:posOffset>-353728</wp:posOffset>
                      </wp:positionH>
                      <wp:positionV relativeFrom="page">
                        <wp:posOffset>-2442377</wp:posOffset>
                      </wp:positionV>
                      <wp:extent cx="4283242" cy="8657111"/>
                      <wp:effectExtent l="0" t="0" r="317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4283242"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D01809" id="Rectángulo 3" o:spid="_x0000_s1026" alt="rectángulo blanco para texto en portada" style="position:absolute;margin-left:-27.85pt;margin-top:-192.3pt;width:337.2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" fillcolor="white [3212]" stroked="f" strokeweight="2pt">
                      <w10:wrap anchory="page"/>
                    </v:rect>
                  </w:pict>
                </mc:Fallback>
              </mc:AlternateContent>
            </w:r>
          </w:p>
        </w:tc>
      </w:tr>
      <w:tr w:rsidR="00D077E9" w14:paraId="5C68F57F" w14:textId="77777777" w:rsidTr="00AB02A7">
        <w:trPr>
          <w:trHeight w:val="2438"/>
        </w:trPr>
        <w:tc>
          <w:tcPr>
            <w:tcW w:w="5580" w:type="dxa"/>
            <w:tcBorders>
              <w:top w:val="nil"/>
              <w:left w:val="nil"/>
              <w:bottom w:val="nil"/>
              <w:right w:val="nil"/>
            </w:tcBorders>
          </w:tcPr>
          <w:sdt>
            <w:sdtPr>
              <w:rPr>
                <w:noProof/>
              </w:rPr>
              <w:id w:val="1080870105"/>
              <w:placeholder>
                <w:docPart w:val="BDB38976115944218BBEC0CDC15BEF08"/>
              </w:placeholder>
              <w:showingPlcHdr/>
              <w15:appearance w15:val="hidden"/>
            </w:sdtPr>
            <w:sdtContent>
              <w:p w14:paraId="0D992A33" w14:textId="25A0F265" w:rsidR="00D077E9" w:rsidRDefault="00DB6414" w:rsidP="00AB02A7">
                <w:pPr>
                  <w:rPr>
                    <w:noProof/>
                  </w:rPr>
                </w:pPr>
                <w:r w:rsidRPr="00D86945">
                  <w:rPr>
                    <w:rStyle w:val="SubttuloCar"/>
                    <w:b w:val="0"/>
                    <w:lang w:bidi="es-ES"/>
                  </w:rPr>
                  <w:fldChar w:fldCharType="begin"/>
                </w:r>
                <w:r w:rsidRPr="00D86945">
                  <w:rPr>
                    <w:rStyle w:val="SubttuloCar"/>
                    <w:lang w:bidi="es-ES"/>
                  </w:rPr>
                  <w:instrText xml:space="preserve"> DATE  \@ "MMMM d"  \* MERGEFORMAT </w:instrText>
                </w:r>
                <w:r w:rsidRPr="00D86945">
                  <w:rPr>
                    <w:rStyle w:val="SubttuloCar"/>
                    <w:b w:val="0"/>
                    <w:lang w:bidi="es-ES"/>
                  </w:rPr>
                  <w:fldChar w:fldCharType="separate"/>
                </w:r>
                <w:r w:rsidR="00137DEB">
                  <w:rPr>
                    <w:rStyle w:val="SubttuloCar"/>
                    <w:noProof/>
                    <w:lang w:bidi="es-ES"/>
                  </w:rPr>
                  <w:t>septiembre 18</w:t>
                </w:r>
                <w:r w:rsidRPr="00D86945">
                  <w:rPr>
                    <w:rStyle w:val="SubttuloCar"/>
                    <w:b w:val="0"/>
                    <w:lang w:bidi="es-ES"/>
                  </w:rPr>
                  <w:fldChar w:fldCharType="end"/>
                </w:r>
              </w:p>
            </w:sdtContent>
          </w:sdt>
          <w:p w14:paraId="47F4A34B" w14:textId="77777777" w:rsidR="00D077E9" w:rsidRDefault="00D077E9" w:rsidP="00AB02A7">
            <w:pPr>
              <w:rPr>
                <w:noProof/>
                <w:sz w:val="10"/>
                <w:szCs w:val="10"/>
              </w:rPr>
            </w:pPr>
            <w:r w:rsidRPr="00D86945">
              <w:rPr>
                <w:noProof/>
                <w:sz w:val="10"/>
                <w:szCs w:val="10"/>
                <w:lang w:bidi="es-ES"/>
              </w:rPr>
              <mc:AlternateContent>
                <mc:Choice Requires="wps">
                  <w:drawing>
                    <wp:inline distT="0" distB="0" distL="0" distR="0" wp14:anchorId="1623210E" wp14:editId="5CB7C357">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B939B65"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0F295A01" w14:textId="77777777" w:rsidR="00D077E9" w:rsidRDefault="00D077E9" w:rsidP="00AB02A7">
            <w:pPr>
              <w:rPr>
                <w:noProof/>
                <w:sz w:val="10"/>
                <w:szCs w:val="10"/>
              </w:rPr>
            </w:pPr>
          </w:p>
          <w:p w14:paraId="406E7F1A" w14:textId="77777777" w:rsidR="00D077E9" w:rsidRDefault="00D077E9" w:rsidP="00AB02A7">
            <w:pPr>
              <w:rPr>
                <w:noProof/>
                <w:sz w:val="10"/>
                <w:szCs w:val="10"/>
              </w:rPr>
            </w:pPr>
          </w:p>
          <w:p w14:paraId="6A0EDEC3" w14:textId="7EDF5D86" w:rsidR="00D077E9" w:rsidRDefault="00000000" w:rsidP="00AB02A7">
            <w:pPr>
              <w:rPr>
                <w:noProof/>
              </w:rPr>
            </w:pPr>
            <w:sdt>
              <w:sdtPr>
                <w:rPr>
                  <w:noProof/>
                </w:rPr>
                <w:id w:val="-1740469667"/>
                <w:placeholder>
                  <w:docPart w:val="AC1AD0F15F8D485E80F6A762F6787327"/>
                </w:placeholder>
                <w15:appearance w15:val="hidden"/>
              </w:sdtPr>
              <w:sdtContent>
                <w:r w:rsidR="00462A41">
                  <w:rPr>
                    <w:noProof/>
                  </w:rPr>
                  <w:t>SE</w:t>
                </w:r>
                <w:r w:rsidR="00462A41">
                  <w:t>NA</w:t>
                </w:r>
              </w:sdtContent>
            </w:sdt>
          </w:p>
          <w:p w14:paraId="5784C245" w14:textId="24072CD1" w:rsidR="00D077E9" w:rsidRDefault="00462A41" w:rsidP="00AB02A7">
            <w:pPr>
              <w:rPr>
                <w:noProof/>
              </w:rPr>
            </w:pPr>
            <w:r>
              <w:rPr>
                <w:noProof/>
              </w:rPr>
              <w:t>Analisis y desarrollo de software</w:t>
            </w:r>
          </w:p>
          <w:p w14:paraId="1B1DAC55" w14:textId="77777777" w:rsidR="00D077E9" w:rsidRPr="00D86945" w:rsidRDefault="00D077E9" w:rsidP="00AB02A7">
            <w:pPr>
              <w:rPr>
                <w:noProof/>
                <w:sz w:val="10"/>
                <w:szCs w:val="10"/>
              </w:rPr>
            </w:pPr>
          </w:p>
        </w:tc>
      </w:tr>
    </w:tbl>
    <w:p w14:paraId="419EE0F4" w14:textId="72870F95" w:rsidR="00D077E9" w:rsidRDefault="00AB02A7">
      <w:pPr>
        <w:spacing w:after="200"/>
        <w:rPr>
          <w:noProof/>
        </w:rPr>
      </w:pPr>
      <w:r>
        <w:rPr>
          <w:noProof/>
          <w:lang w:bidi="es-ES"/>
        </w:rPr>
        <mc:AlternateContent>
          <mc:Choice Requires="wps">
            <w:drawing>
              <wp:anchor distT="0" distB="0" distL="114300" distR="114300" simplePos="0" relativeHeight="251659264" behindDoc="1" locked="0" layoutInCell="1" allowOverlap="1" wp14:anchorId="0B2EAA96" wp14:editId="578762ED">
                <wp:simplePos x="0" y="0"/>
                <wp:positionH relativeFrom="column">
                  <wp:posOffset>-738739</wp:posOffset>
                </wp:positionH>
                <wp:positionV relativeFrom="page">
                  <wp:posOffset>8133347</wp:posOffset>
                </wp:positionV>
                <wp:extent cx="7760970" cy="2551698"/>
                <wp:effectExtent l="0" t="0" r="0" b="127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2551698"/>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ED82E1" w14:textId="7A2883B3" w:rsidR="00462A41" w:rsidRDefault="00462A41" w:rsidP="0025593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2EAA96" id="Rectángulo 2" o:spid="_x0000_s1027" alt="rectángulo de color" style="position:absolute;margin-left:-58.15pt;margin-top:640.4pt;width:611.1pt;height:200.9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" fillcolor="#34aba2 [3206]" stroked="f" strokeweight="2pt">
                <v:textbox>
                  <w:txbxContent>
                    <w:p w14:paraId="39ED82E1" w14:textId="7A2883B3" w:rsidR="00462A41" w:rsidRDefault="00462A41" w:rsidP="00255930"/>
                  </w:txbxContent>
                </v:textbox>
                <w10:wrap anchory="page"/>
              </v:rect>
            </w:pict>
          </mc:Fallback>
        </mc:AlternateContent>
      </w:r>
      <w:r w:rsidR="00D077E9">
        <w:rPr>
          <w:noProof/>
          <w:lang w:bidi="es-ES"/>
        </w:rPr>
        <w:br w:type="page"/>
      </w:r>
    </w:p>
    <w:p w14:paraId="056A6EB5" w14:textId="777976AB" w:rsidR="006F4DE3" w:rsidRDefault="00F85284" w:rsidP="006F4DE3">
      <w:pPr>
        <w:spacing w:after="200"/>
        <w:rPr>
          <w:noProof/>
          <w:sz w:val="48"/>
          <w:szCs w:val="40"/>
        </w:rPr>
      </w:pPr>
      <w:r>
        <w:rPr>
          <w:noProof/>
          <w:sz w:val="48"/>
          <w:szCs w:val="40"/>
        </w:rPr>
        <w:lastRenderedPageBreak/>
        <w:drawing>
          <wp:anchor distT="0" distB="0" distL="114300" distR="114300" simplePos="0" relativeHeight="251714560" behindDoc="0" locked="0" layoutInCell="1" allowOverlap="1" wp14:anchorId="00DC77A8" wp14:editId="6F61E3E6">
            <wp:simplePos x="0" y="0"/>
            <wp:positionH relativeFrom="column">
              <wp:posOffset>4615815</wp:posOffset>
            </wp:positionH>
            <wp:positionV relativeFrom="paragraph">
              <wp:posOffset>0</wp:posOffset>
            </wp:positionV>
            <wp:extent cx="1257300" cy="1257300"/>
            <wp:effectExtent l="0" t="0" r="0" b="0"/>
            <wp:wrapTopAndBottom/>
            <wp:docPr id="147458881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88818" name="Imagen 1474588818"/>
                    <pic:cNvPicPr/>
                  </pic:nvPicPr>
                  <pic:blipFill>
                    <a:blip r:embed="rId10">
                      <a:extLst>
                        <a:ext uri="{28A0092B-C50C-407E-A947-70E740481C1C}">
                          <a14:useLocalDpi xmlns:a14="http://schemas.microsoft.com/office/drawing/2010/main" val="0"/>
                        </a:ext>
                      </a:extLst>
                    </a:blip>
                    <a:stretch>
                      <a:fillRect/>
                    </a:stretch>
                  </pic:blipFill>
                  <pic:spPr>
                    <a:xfrm>
                      <a:off x="0" y="0"/>
                      <a:ext cx="1257300" cy="1257300"/>
                    </a:xfrm>
                    <a:prstGeom prst="rect">
                      <a:avLst/>
                    </a:prstGeom>
                  </pic:spPr>
                </pic:pic>
              </a:graphicData>
            </a:graphic>
            <wp14:sizeRelH relativeFrom="margin">
              <wp14:pctWidth>0</wp14:pctWidth>
            </wp14:sizeRelH>
            <wp14:sizeRelV relativeFrom="margin">
              <wp14:pctHeight>0</wp14:pctHeight>
            </wp14:sizeRelV>
          </wp:anchor>
        </w:drawing>
      </w:r>
      <w:r w:rsidR="00D56F04">
        <w:rPr>
          <w:noProof/>
          <w:sz w:val="48"/>
          <w:szCs w:val="40"/>
        </w:rPr>
        <mc:AlternateContent>
          <mc:Choice Requires="wps">
            <w:drawing>
              <wp:anchor distT="0" distB="0" distL="114300" distR="114300" simplePos="0" relativeHeight="251673600" behindDoc="0" locked="0" layoutInCell="1" allowOverlap="1" wp14:anchorId="4D583E0D" wp14:editId="09BA33E9">
                <wp:simplePos x="0" y="0"/>
                <wp:positionH relativeFrom="margin">
                  <wp:align>right</wp:align>
                </wp:positionH>
                <wp:positionV relativeFrom="paragraph">
                  <wp:posOffset>-139460</wp:posOffset>
                </wp:positionV>
                <wp:extent cx="6379210" cy="1539240"/>
                <wp:effectExtent l="0" t="0" r="2540" b="3810"/>
                <wp:wrapNone/>
                <wp:docPr id="40" name="Rectángulo: esquinas redondeadas 40"/>
                <wp:cNvGraphicFramePr/>
                <a:graphic xmlns:a="http://schemas.openxmlformats.org/drawingml/2006/main">
                  <a:graphicData uri="http://schemas.microsoft.com/office/word/2010/wordprocessingShape">
                    <wps:wsp>
                      <wps:cNvSpPr/>
                      <wps:spPr>
                        <a:xfrm>
                          <a:off x="584200" y="787400"/>
                          <a:ext cx="6379210" cy="1539240"/>
                        </a:xfrm>
                        <a:prstGeom prst="roundRect">
                          <a:avLst>
                            <a:gd name="adj" fmla="val 6766"/>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DEDC11" w14:textId="77777777" w:rsidR="00137DEB" w:rsidRDefault="006F4DE3" w:rsidP="007C383D">
                            <w:pPr>
                              <w:rPr>
                                <w:sz w:val="40"/>
                                <w:szCs w:val="40"/>
                                <w:lang w:val="es-CO"/>
                              </w:rPr>
                            </w:pPr>
                            <w:r w:rsidRPr="007C383D">
                              <w:rPr>
                                <w:sz w:val="40"/>
                                <w:szCs w:val="40"/>
                                <w:lang w:val="es-CO"/>
                              </w:rPr>
                              <w:t>Sobre mi:</w:t>
                            </w:r>
                          </w:p>
                          <w:p w14:paraId="1EB1A181" w14:textId="111BDCC9" w:rsidR="006F4DE3" w:rsidRPr="007C383D" w:rsidRDefault="00FF5CB5" w:rsidP="007C383D">
                            <w:pPr>
                              <w:rPr>
                                <w:sz w:val="40"/>
                                <w:szCs w:val="40"/>
                                <w:lang w:val="es-CO"/>
                              </w:rPr>
                            </w:pPr>
                            <w:r>
                              <w:rPr>
                                <w:sz w:val="40"/>
                                <w:szCs w:val="40"/>
                                <w:lang w:val="es-CO"/>
                              </w:rPr>
                              <w:t>Julián David Naranjo Pascuas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583E0D" id="Rectángulo: esquinas redondeadas 40" o:spid="_x0000_s1028" style="position:absolute;margin-left:451.1pt;margin-top:-11pt;width:502.3pt;height:121.2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443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" fillcolor="#7ad6cf [1945]" stroked="f" strokeweight="2pt">
                <v:textbox>
                  <w:txbxContent>
                    <w:p w14:paraId="79DEDC11" w14:textId="77777777" w:rsidR="00137DEB" w:rsidRDefault="006F4DE3" w:rsidP="007C383D">
                      <w:pPr>
                        <w:rPr>
                          <w:sz w:val="40"/>
                          <w:szCs w:val="40"/>
                          <w:lang w:val="es-CO"/>
                        </w:rPr>
                      </w:pPr>
                      <w:r w:rsidRPr="007C383D">
                        <w:rPr>
                          <w:sz w:val="40"/>
                          <w:szCs w:val="40"/>
                          <w:lang w:val="es-CO"/>
                        </w:rPr>
                        <w:t>Sobre mi:</w:t>
                      </w:r>
                    </w:p>
                    <w:p w14:paraId="1EB1A181" w14:textId="111BDCC9" w:rsidR="006F4DE3" w:rsidRPr="007C383D" w:rsidRDefault="00FF5CB5" w:rsidP="007C383D">
                      <w:pPr>
                        <w:rPr>
                          <w:sz w:val="40"/>
                          <w:szCs w:val="40"/>
                          <w:lang w:val="es-CO"/>
                        </w:rPr>
                      </w:pPr>
                      <w:r>
                        <w:rPr>
                          <w:sz w:val="40"/>
                          <w:szCs w:val="40"/>
                          <w:lang w:val="es-CO"/>
                        </w:rPr>
                        <w:t>Julián David Naranjo Pascuas</w:t>
                      </w:r>
                    </w:p>
                  </w:txbxContent>
                </v:textbox>
                <w10:wrap anchorx="margin"/>
              </v:roundrect>
            </w:pict>
          </mc:Fallback>
        </mc:AlternateContent>
      </w:r>
    </w:p>
    <w:p w14:paraId="2AC34AA0" w14:textId="77777777" w:rsidR="003C0095" w:rsidRPr="003C0095" w:rsidRDefault="003C0095" w:rsidP="003C0095">
      <w:pPr>
        <w:spacing w:after="200"/>
        <w:rPr>
          <w:rFonts w:eastAsiaTheme="minorHAnsi"/>
          <w:b w:val="0"/>
          <w:color w:val="auto"/>
          <w:kern w:val="2"/>
          <w:szCs w:val="28"/>
          <w:lang w:val="es-CO"/>
          <w14:ligatures w14:val="standardContextual"/>
        </w:rPr>
      </w:pPr>
      <w:r w:rsidRPr="003C0095">
        <w:rPr>
          <w:rFonts w:eastAsiaTheme="minorHAnsi"/>
          <w:b w:val="0"/>
          <w:color w:val="auto"/>
          <w:kern w:val="2"/>
          <w:szCs w:val="28"/>
          <w:lang w:val="es-CO"/>
          <w14:ligatures w14:val="standardContextual"/>
        </w:rPr>
        <w:t>Soy un desarrollador apasionado y metódico, con un perfil técnico sólido y una mentalidad orientada a la resolución de problemas. Mi compromiso, responsabilidad y una motivación constante por aprender me impulsan a buscar siempre la excelencia en cada proyecto en el que me involucro.</w:t>
      </w:r>
    </w:p>
    <w:p w14:paraId="2112B91D" w14:textId="77777777" w:rsidR="003C0095" w:rsidRPr="003C0095" w:rsidRDefault="003C0095" w:rsidP="003C0095">
      <w:pPr>
        <w:spacing w:after="200"/>
        <w:rPr>
          <w:rFonts w:eastAsiaTheme="minorHAnsi"/>
          <w:b w:val="0"/>
          <w:color w:val="auto"/>
          <w:kern w:val="2"/>
          <w:szCs w:val="28"/>
          <w:lang w:val="es-CO"/>
          <w14:ligatures w14:val="standardContextual"/>
        </w:rPr>
      </w:pPr>
      <w:r w:rsidRPr="003C0095">
        <w:rPr>
          <w:rFonts w:eastAsiaTheme="minorHAnsi"/>
          <w:b w:val="0"/>
          <w:color w:val="auto"/>
          <w:kern w:val="2"/>
          <w:szCs w:val="28"/>
          <w:lang w:val="es-CO"/>
          <w14:ligatures w14:val="standardContextual"/>
        </w:rPr>
        <w:t>Mi experiencia se centra en el </w:t>
      </w:r>
      <w:r w:rsidRPr="003C0095">
        <w:rPr>
          <w:rFonts w:eastAsiaTheme="minorHAnsi"/>
          <w:bCs/>
          <w:color w:val="auto"/>
          <w:kern w:val="2"/>
          <w:szCs w:val="28"/>
          <w:lang w:val="es-CO"/>
          <w14:ligatures w14:val="standardContextual"/>
        </w:rPr>
        <w:t>desarrollo backend</w:t>
      </w:r>
      <w:r w:rsidRPr="003C0095">
        <w:rPr>
          <w:rFonts w:eastAsiaTheme="minorHAnsi"/>
          <w:b w:val="0"/>
          <w:color w:val="auto"/>
          <w:kern w:val="2"/>
          <w:szCs w:val="28"/>
          <w:lang w:val="es-CO"/>
          <w14:ligatures w14:val="standardContextual"/>
        </w:rPr>
        <w:t>, donde manejo con soltura </w:t>
      </w:r>
      <w:r w:rsidRPr="003C0095">
        <w:rPr>
          <w:rFonts w:eastAsiaTheme="minorHAnsi"/>
          <w:bCs/>
          <w:color w:val="auto"/>
          <w:kern w:val="2"/>
          <w:szCs w:val="28"/>
          <w:lang w:val="es-CO"/>
          <w14:ligatures w14:val="standardContextual"/>
        </w:rPr>
        <w:t>PHP</w:t>
      </w:r>
      <w:r w:rsidRPr="003C0095">
        <w:rPr>
          <w:rFonts w:eastAsiaTheme="minorHAnsi"/>
          <w:b w:val="0"/>
          <w:color w:val="auto"/>
          <w:kern w:val="2"/>
          <w:szCs w:val="28"/>
          <w:lang w:val="es-CO"/>
          <w14:ligatures w14:val="standardContextual"/>
        </w:rPr>
        <w:t> junto con el framework </w:t>
      </w:r>
      <w:r w:rsidRPr="003C0095">
        <w:rPr>
          <w:rFonts w:eastAsiaTheme="minorHAnsi"/>
          <w:bCs/>
          <w:color w:val="auto"/>
          <w:kern w:val="2"/>
          <w:szCs w:val="28"/>
          <w:lang w:val="es-CO"/>
          <w14:ligatures w14:val="standardContextual"/>
        </w:rPr>
        <w:t>Laravel</w:t>
      </w:r>
      <w:r w:rsidRPr="003C0095">
        <w:rPr>
          <w:rFonts w:eastAsiaTheme="minorHAnsi"/>
          <w:b w:val="0"/>
          <w:color w:val="auto"/>
          <w:kern w:val="2"/>
          <w:szCs w:val="28"/>
          <w:lang w:val="es-CO"/>
          <w14:ligatures w14:val="standardContextual"/>
        </w:rPr>
        <w:t> para crear aplicaciones robustas, escalables y mantenibles. Complementariamente, trabajo con </w:t>
      </w:r>
      <w:r w:rsidRPr="003C0095">
        <w:rPr>
          <w:rFonts w:eastAsiaTheme="minorHAnsi"/>
          <w:bCs/>
          <w:color w:val="auto"/>
          <w:kern w:val="2"/>
          <w:szCs w:val="28"/>
          <w:lang w:val="es-CO"/>
          <w14:ligatures w14:val="standardContextual"/>
        </w:rPr>
        <w:t>Java</w:t>
      </w:r>
      <w:r w:rsidRPr="003C0095">
        <w:rPr>
          <w:rFonts w:eastAsiaTheme="minorHAnsi"/>
          <w:b w:val="0"/>
          <w:color w:val="auto"/>
          <w:kern w:val="2"/>
          <w:szCs w:val="28"/>
          <w:lang w:val="es-CO"/>
          <w14:ligatures w14:val="standardContextual"/>
        </w:rPr>
        <w:t> y el ecosistema </w:t>
      </w:r>
      <w:r w:rsidRPr="003C0095">
        <w:rPr>
          <w:rFonts w:eastAsiaTheme="minorHAnsi"/>
          <w:bCs/>
          <w:color w:val="auto"/>
          <w:kern w:val="2"/>
          <w:szCs w:val="28"/>
          <w:lang w:val="es-CO"/>
          <w14:ligatures w14:val="standardContextual"/>
        </w:rPr>
        <w:t>Spring Boot</w:t>
      </w:r>
      <w:r w:rsidRPr="003C0095">
        <w:rPr>
          <w:rFonts w:eastAsiaTheme="minorHAnsi"/>
          <w:b w:val="0"/>
          <w:color w:val="auto"/>
          <w:kern w:val="2"/>
          <w:szCs w:val="28"/>
          <w:lang w:val="es-CO"/>
          <w14:ligatures w14:val="standardContextual"/>
        </w:rPr>
        <w:t>, lo que me permite desarrollar APIs RESTful de alto rendimiento y microservicios.</w:t>
      </w:r>
    </w:p>
    <w:p w14:paraId="665450F8" w14:textId="77777777" w:rsidR="003C0095" w:rsidRPr="003C0095" w:rsidRDefault="003C0095" w:rsidP="003C0095">
      <w:pPr>
        <w:spacing w:after="200"/>
        <w:rPr>
          <w:rFonts w:eastAsiaTheme="minorHAnsi"/>
          <w:b w:val="0"/>
          <w:color w:val="auto"/>
          <w:kern w:val="2"/>
          <w:szCs w:val="28"/>
          <w:lang w:val="es-CO"/>
          <w14:ligatures w14:val="standardContextual"/>
        </w:rPr>
      </w:pPr>
      <w:r w:rsidRPr="003C0095">
        <w:rPr>
          <w:rFonts w:eastAsiaTheme="minorHAnsi"/>
          <w:b w:val="0"/>
          <w:color w:val="auto"/>
          <w:kern w:val="2"/>
          <w:szCs w:val="28"/>
          <w:lang w:val="es-CO"/>
          <w14:ligatures w14:val="standardContextual"/>
        </w:rPr>
        <w:t>En el ámbito de los datos, poseo amplios conocimientos en </w:t>
      </w:r>
      <w:r w:rsidRPr="003C0095">
        <w:rPr>
          <w:rFonts w:eastAsiaTheme="minorHAnsi"/>
          <w:bCs/>
          <w:color w:val="auto"/>
          <w:kern w:val="2"/>
          <w:szCs w:val="28"/>
          <w:lang w:val="es-CO"/>
          <w14:ligatures w14:val="standardContextual"/>
        </w:rPr>
        <w:t>MySQL</w:t>
      </w:r>
      <w:r w:rsidRPr="003C0095">
        <w:rPr>
          <w:rFonts w:eastAsiaTheme="minorHAnsi"/>
          <w:b w:val="0"/>
          <w:color w:val="auto"/>
          <w:kern w:val="2"/>
          <w:szCs w:val="28"/>
          <w:lang w:val="es-CO"/>
          <w14:ligatures w14:val="standardContextual"/>
        </w:rPr>
        <w:t>, utilizando </w:t>
      </w:r>
      <w:r w:rsidRPr="003C0095">
        <w:rPr>
          <w:rFonts w:eastAsiaTheme="minorHAnsi"/>
          <w:bCs/>
          <w:color w:val="auto"/>
          <w:kern w:val="2"/>
          <w:szCs w:val="28"/>
          <w:lang w:val="es-CO"/>
          <w14:ligatures w14:val="standardContextual"/>
        </w:rPr>
        <w:t>phpMyAdmin</w:t>
      </w:r>
      <w:r w:rsidRPr="003C0095">
        <w:rPr>
          <w:rFonts w:eastAsiaTheme="minorHAnsi"/>
          <w:b w:val="0"/>
          <w:color w:val="auto"/>
          <w:kern w:val="2"/>
          <w:szCs w:val="28"/>
          <w:lang w:val="es-CO"/>
          <w14:ligatures w14:val="standardContextual"/>
        </w:rPr>
        <w:t> y otras herramientas para el diseño, administración y optimización de bases de datos relacionales. Mi formación integral, adquirida durante mi tiempo en el </w:t>
      </w:r>
      <w:r w:rsidRPr="003C0095">
        <w:rPr>
          <w:rFonts w:eastAsiaTheme="minorHAnsi"/>
          <w:bCs/>
          <w:color w:val="auto"/>
          <w:kern w:val="2"/>
          <w:szCs w:val="28"/>
          <w:lang w:val="es-CO"/>
          <w14:ligatures w14:val="standardContextual"/>
        </w:rPr>
        <w:t>SENA</w:t>
      </w:r>
      <w:r w:rsidRPr="003C0095">
        <w:rPr>
          <w:rFonts w:eastAsiaTheme="minorHAnsi"/>
          <w:b w:val="0"/>
          <w:color w:val="auto"/>
          <w:kern w:val="2"/>
          <w:szCs w:val="28"/>
          <w:lang w:val="es-CO"/>
          <w14:ligatures w14:val="standardContextual"/>
        </w:rPr>
        <w:t>, me ha proporcionado una base sólida no solo en programación y desarrollo web, sino también en prácticas ágiles, control de versiones con Git y principios de diseño clean code.</w:t>
      </w:r>
    </w:p>
    <w:p w14:paraId="4BB32637" w14:textId="77777777" w:rsidR="003C0095" w:rsidRPr="003C0095" w:rsidRDefault="003C0095" w:rsidP="003C0095">
      <w:pPr>
        <w:spacing w:after="200"/>
        <w:rPr>
          <w:rFonts w:eastAsiaTheme="minorHAnsi"/>
          <w:b w:val="0"/>
          <w:color w:val="auto"/>
          <w:kern w:val="2"/>
          <w:szCs w:val="28"/>
          <w:lang w:val="es-CO"/>
          <w14:ligatures w14:val="standardContextual"/>
        </w:rPr>
      </w:pPr>
      <w:r w:rsidRPr="003C0095">
        <w:rPr>
          <w:rFonts w:eastAsiaTheme="minorHAnsi"/>
          <w:b w:val="0"/>
          <w:color w:val="auto"/>
          <w:kern w:val="2"/>
          <w:szCs w:val="28"/>
          <w:lang w:val="es-CO"/>
          <w14:ligatures w14:val="standardContextual"/>
        </w:rPr>
        <w:t>Más allá del código, valoro profundamente el </w:t>
      </w:r>
      <w:r w:rsidRPr="003C0095">
        <w:rPr>
          <w:rFonts w:eastAsiaTheme="minorHAnsi"/>
          <w:bCs/>
          <w:color w:val="auto"/>
          <w:kern w:val="2"/>
          <w:szCs w:val="28"/>
          <w:lang w:val="es-CO"/>
          <w14:ligatures w14:val="standardContextual"/>
        </w:rPr>
        <w:t>trabajo en equipo</w:t>
      </w:r>
      <w:r w:rsidRPr="003C0095">
        <w:rPr>
          <w:rFonts w:eastAsiaTheme="minorHAnsi"/>
          <w:b w:val="0"/>
          <w:color w:val="auto"/>
          <w:kern w:val="2"/>
          <w:szCs w:val="28"/>
          <w:lang w:val="es-CO"/>
          <w14:ligatures w14:val="standardContextual"/>
        </w:rPr>
        <w:t>. Me adapto con facilidad a diferentes entornos y dinámicas de trabajo, creyendo firmemente en la comunicación clara y la colaboración como pilares para el éxito de cualquier proyecto. Estoy en constante búsqueda de nuevos desafíos que me permitan seguir creciendo profesionalmente y aportar valor con iniciativa y dedicación.</w:t>
      </w:r>
    </w:p>
    <w:p w14:paraId="7B00D7BC" w14:textId="6A6148D8" w:rsidR="00154E47" w:rsidRPr="007C383D" w:rsidRDefault="00154E47" w:rsidP="00AB02A7">
      <w:pPr>
        <w:spacing w:after="200"/>
        <w:rPr>
          <w:noProof/>
          <w:sz w:val="48"/>
          <w:szCs w:val="40"/>
          <w:lang w:val="es-CO"/>
        </w:rPr>
      </w:pPr>
    </w:p>
    <w:p w14:paraId="313488EC" w14:textId="47758247" w:rsidR="00154E47" w:rsidRDefault="00154E47" w:rsidP="00AB02A7">
      <w:pPr>
        <w:spacing w:after="200"/>
        <w:rPr>
          <w:noProof/>
          <w:sz w:val="48"/>
          <w:szCs w:val="40"/>
        </w:rPr>
      </w:pPr>
    </w:p>
    <w:p w14:paraId="0213AEA5" w14:textId="481FA30B" w:rsidR="00154E47" w:rsidRDefault="00154E47" w:rsidP="00AB02A7">
      <w:pPr>
        <w:spacing w:after="200"/>
        <w:rPr>
          <w:noProof/>
          <w:sz w:val="48"/>
          <w:szCs w:val="40"/>
        </w:rPr>
      </w:pPr>
    </w:p>
    <w:p w14:paraId="00BEB232" w14:textId="2EC6E070" w:rsidR="00154E47" w:rsidRDefault="00154E47" w:rsidP="00AB02A7">
      <w:pPr>
        <w:spacing w:after="200"/>
        <w:rPr>
          <w:noProof/>
          <w:sz w:val="48"/>
          <w:szCs w:val="40"/>
        </w:rPr>
      </w:pPr>
    </w:p>
    <w:p w14:paraId="1E9CEBFA" w14:textId="42515104" w:rsidR="00154E47" w:rsidRDefault="00154E47" w:rsidP="00AB02A7">
      <w:pPr>
        <w:spacing w:after="200"/>
        <w:rPr>
          <w:noProof/>
          <w:sz w:val="48"/>
          <w:szCs w:val="40"/>
        </w:rPr>
      </w:pPr>
    </w:p>
    <w:p w14:paraId="28A0EEEE" w14:textId="40FAF16C" w:rsidR="00154E47" w:rsidRDefault="00154E47" w:rsidP="00AB02A7">
      <w:pPr>
        <w:spacing w:after="200"/>
        <w:rPr>
          <w:noProof/>
          <w:sz w:val="48"/>
          <w:szCs w:val="40"/>
        </w:rPr>
      </w:pPr>
    </w:p>
    <w:p w14:paraId="760C8CF7" w14:textId="5A88E840" w:rsidR="00154E47" w:rsidRDefault="00154E47" w:rsidP="00AB02A7">
      <w:pPr>
        <w:spacing w:after="200"/>
        <w:rPr>
          <w:noProof/>
          <w:sz w:val="48"/>
          <w:szCs w:val="40"/>
        </w:rPr>
      </w:pPr>
    </w:p>
    <w:p w14:paraId="5142B74A" w14:textId="077E7C23" w:rsidR="00154E47" w:rsidRDefault="00154E47" w:rsidP="00AB02A7">
      <w:pPr>
        <w:spacing w:after="200"/>
        <w:rPr>
          <w:noProof/>
          <w:sz w:val="48"/>
          <w:szCs w:val="40"/>
        </w:rPr>
      </w:pPr>
    </w:p>
    <w:p w14:paraId="07917A9F" w14:textId="7319ED8A" w:rsidR="00154E47" w:rsidRDefault="00154E47" w:rsidP="00AB02A7">
      <w:pPr>
        <w:spacing w:after="200"/>
        <w:rPr>
          <w:noProof/>
          <w:sz w:val="48"/>
          <w:szCs w:val="40"/>
        </w:rPr>
      </w:pPr>
    </w:p>
    <w:p w14:paraId="1C80CC91" w14:textId="77777777" w:rsidR="005C0BFD" w:rsidRPr="005C0BFD" w:rsidRDefault="005C0BFD" w:rsidP="005C0BFD">
      <w:pPr>
        <w:rPr>
          <w:sz w:val="40"/>
          <w:szCs w:val="40"/>
        </w:rPr>
      </w:pPr>
      <w:r w:rsidRPr="005C0BFD">
        <w:rPr>
          <w:sz w:val="40"/>
          <w:szCs w:val="40"/>
        </w:rPr>
        <w:t>Artículo 1 – UML 2.0, Arquitectura y Aspectos</w:t>
      </w:r>
    </w:p>
    <w:p w14:paraId="26647A80" w14:textId="77777777" w:rsidR="005C0BFD" w:rsidRPr="005C0BFD" w:rsidRDefault="005C0BFD" w:rsidP="005C0BFD">
      <w:pPr>
        <w:pStyle w:val="Estilo1"/>
      </w:pPr>
      <w:r w:rsidRPr="005C0BFD">
        <w:t>En los últimos años, UML (Lenguaje Unificado de Modelado) se ha convertido en un estándar para representar sistemas de software. Sin embargo, las primeras versiones de UML (1.x) tenían limitaciones, sobre todo porque no incluían bien la noción de arquitectura ni los conectores que muestran cómo se relacionan los componentes. Con la llegada de UML 2.0, se agregaron mejoras importantes: ahora es posible representar estructuras más completas, jerarquías de componentes y conectores que permiten describir de forma clara cómo interactúan las partes de un sistema.</w:t>
      </w:r>
      <w:r w:rsidRPr="005C0BFD">
        <w:br/>
        <w:t>Además, UML 2.0 permite trabajar con aspectos como seguridad o persistencia, que son necesidades adicionales en un software. Por ejemplo, se puede modelar cómo un mensaje se transmite de manera segura usando encriptación, o cómo la información se guarda automáticamente en una base de datos (persistencia). Estos avances hacen que UML sea más flexible y cercano a la forma en que los arquitectos de software piensan y diseñan sistemas complejos. En conclusión, UML 2.0 da un paso más allá y se convierte en una herramienta útil no solo para programadores, sino también para diseñadores de arquitectura de software.</w:t>
      </w:r>
    </w:p>
    <w:p w14:paraId="0C121340" w14:textId="76205155" w:rsidR="007C383D" w:rsidRPr="00363C4B" w:rsidRDefault="007C383D" w:rsidP="007C383D">
      <w:pPr>
        <w:pStyle w:val="Sinespaciado"/>
        <w:jc w:val="both"/>
        <w:rPr>
          <w:lang w:val="es-ES"/>
        </w:rPr>
      </w:pPr>
    </w:p>
    <w:p w14:paraId="2F9AFACD" w14:textId="514E82EB" w:rsidR="007C383D" w:rsidRDefault="005C0BFD" w:rsidP="007C383D">
      <w:pPr>
        <w:spacing w:after="200"/>
        <w:jc w:val="center"/>
        <w:rPr>
          <w:noProof/>
          <w:sz w:val="36"/>
          <w:szCs w:val="28"/>
        </w:rPr>
      </w:pPr>
      <w:r>
        <w:rPr>
          <w:noProof/>
          <w:sz w:val="48"/>
          <w:szCs w:val="40"/>
        </w:rPr>
        <w:lastRenderedPageBreak/>
        <mc:AlternateContent>
          <mc:Choice Requires="wps">
            <w:drawing>
              <wp:anchor distT="0" distB="0" distL="114300" distR="114300" simplePos="0" relativeHeight="251664384" behindDoc="1" locked="0" layoutInCell="1" allowOverlap="1" wp14:anchorId="0EA791B3" wp14:editId="1FD3EED2">
                <wp:simplePos x="0" y="0"/>
                <wp:positionH relativeFrom="page">
                  <wp:align>left</wp:align>
                </wp:positionH>
                <wp:positionV relativeFrom="paragraph">
                  <wp:posOffset>1551940</wp:posOffset>
                </wp:positionV>
                <wp:extent cx="7546975" cy="1134745"/>
                <wp:effectExtent l="0" t="0" r="0" b="8255"/>
                <wp:wrapTight wrapText="bothSides">
                  <wp:wrapPolygon edited="0">
                    <wp:start x="0" y="0"/>
                    <wp:lineTo x="0" y="21395"/>
                    <wp:lineTo x="21536" y="21395"/>
                    <wp:lineTo x="21536" y="0"/>
                    <wp:lineTo x="0" y="0"/>
                  </wp:wrapPolygon>
                </wp:wrapTight>
                <wp:docPr id="32" name="Rectángulo 32"/>
                <wp:cNvGraphicFramePr/>
                <a:graphic xmlns:a="http://schemas.openxmlformats.org/drawingml/2006/main">
                  <a:graphicData uri="http://schemas.microsoft.com/office/word/2010/wordprocessingShape">
                    <wps:wsp>
                      <wps:cNvSpPr/>
                      <wps:spPr>
                        <a:xfrm>
                          <a:off x="0" y="0"/>
                          <a:ext cx="7546975" cy="113474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F3C84A" w14:textId="38FDFA56" w:rsidR="00154E47" w:rsidRPr="00D80ECB" w:rsidRDefault="00D80ECB" w:rsidP="00154E47">
                            <w:pPr>
                              <w:rPr>
                                <w:sz w:val="40"/>
                                <w:szCs w:val="32"/>
                                <w:lang w:val="es-CO"/>
                              </w:rPr>
                            </w:pPr>
                            <w:r w:rsidRPr="00D80ECB">
                              <w:rPr>
                                <w:sz w:val="40"/>
                                <w:szCs w:val="32"/>
                                <w:lang w:val="es-CO"/>
                              </w:rPr>
                              <w:t>Referencia</w:t>
                            </w:r>
                            <w:r w:rsidR="00154E47" w:rsidRPr="00D80ECB">
                              <w:rPr>
                                <w:sz w:val="40"/>
                                <w:szCs w:val="32"/>
                                <w:lang w:val="es-CO"/>
                              </w:rPr>
                              <w:t xml:space="preserve">: </w:t>
                            </w:r>
                          </w:p>
                          <w:p w14:paraId="419EA97E" w14:textId="33CAE48A" w:rsidR="00154E47" w:rsidRPr="00573B84" w:rsidRDefault="00573B84" w:rsidP="00573B84">
                            <w:pPr>
                              <w:rPr>
                                <w:sz w:val="36"/>
                                <w:szCs w:val="36"/>
                                <w:u w:val="single"/>
                                <w:lang w:val="es-CO"/>
                              </w:rPr>
                            </w:pPr>
                            <w:hyperlink r:id="rId11" w:history="1">
                              <w:r w:rsidRPr="00573B84">
                                <w:rPr>
                                  <w:rStyle w:val="Hipervnculo"/>
                                  <w:sz w:val="36"/>
                                  <w:szCs w:val="36"/>
                                </w:rPr>
                                <w:t>Descripción de Aspectos Mediante Conectores UML 2.0</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A791B3" id="Rectángulo 32" o:spid="_x0000_s1029" style="position:absolute;left:0;text-align:left;margin-left:0;margin-top:122.2pt;width:594.25pt;height:89.35pt;z-index:-25165209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" fillcolor="#7ad6cf [1945]" stroked="f" strokeweight="2pt">
                <v:textbox>
                  <w:txbxContent>
                    <w:p w14:paraId="43F3C84A" w14:textId="38FDFA56" w:rsidR="00154E47" w:rsidRPr="00D80ECB" w:rsidRDefault="00D80ECB" w:rsidP="00154E47">
                      <w:pPr>
                        <w:rPr>
                          <w:sz w:val="40"/>
                          <w:szCs w:val="32"/>
                          <w:lang w:val="es-CO"/>
                        </w:rPr>
                      </w:pPr>
                      <w:r w:rsidRPr="00D80ECB">
                        <w:rPr>
                          <w:sz w:val="40"/>
                          <w:szCs w:val="32"/>
                          <w:lang w:val="es-CO"/>
                        </w:rPr>
                        <w:t>Referencia</w:t>
                      </w:r>
                      <w:r w:rsidR="00154E47" w:rsidRPr="00D80ECB">
                        <w:rPr>
                          <w:sz w:val="40"/>
                          <w:szCs w:val="32"/>
                          <w:lang w:val="es-CO"/>
                        </w:rPr>
                        <w:t xml:space="preserve">: </w:t>
                      </w:r>
                    </w:p>
                    <w:p w14:paraId="419EA97E" w14:textId="33CAE48A" w:rsidR="00154E47" w:rsidRPr="00573B84" w:rsidRDefault="00573B84" w:rsidP="00573B84">
                      <w:pPr>
                        <w:rPr>
                          <w:sz w:val="36"/>
                          <w:szCs w:val="36"/>
                          <w:u w:val="single"/>
                          <w:lang w:val="es-CO"/>
                        </w:rPr>
                      </w:pPr>
                      <w:hyperlink r:id="rId12" w:history="1">
                        <w:r w:rsidRPr="00573B84">
                          <w:rPr>
                            <w:rStyle w:val="Hipervnculo"/>
                            <w:sz w:val="36"/>
                            <w:szCs w:val="36"/>
                          </w:rPr>
                          <w:t>Descripción de Aspectos Mediante Conectores UML 2.0</w:t>
                        </w:r>
                      </w:hyperlink>
                    </w:p>
                  </w:txbxContent>
                </v:textbox>
                <w10:wrap type="tight" anchorx="page"/>
              </v:rect>
            </w:pict>
          </mc:Fallback>
        </mc:AlternateContent>
      </w:r>
      <w:r w:rsidR="007C383D">
        <w:rPr>
          <w:noProof/>
        </w:rPr>
        <w:drawing>
          <wp:inline distT="0" distB="0" distL="0" distR="0" wp14:anchorId="45145340" wp14:editId="1DE39021">
            <wp:extent cx="1129061" cy="2183080"/>
            <wp:effectExtent l="6667" t="0" r="1588" b="1587"/>
            <wp:docPr id="1320117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17518" name="Imagen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rot="16200000">
                      <a:off x="0" y="0"/>
                      <a:ext cx="1132362" cy="2189462"/>
                    </a:xfrm>
                    <a:prstGeom prst="rect">
                      <a:avLst/>
                    </a:prstGeom>
                    <a:noFill/>
                    <a:ln>
                      <a:noFill/>
                    </a:ln>
                  </pic:spPr>
                </pic:pic>
              </a:graphicData>
            </a:graphic>
          </wp:inline>
        </w:drawing>
      </w:r>
    </w:p>
    <w:p w14:paraId="6BD23EA8" w14:textId="2FBE9435" w:rsidR="007C383D" w:rsidRDefault="007C383D">
      <w:pPr>
        <w:spacing w:after="200"/>
        <w:rPr>
          <w:noProof/>
          <w:sz w:val="40"/>
          <w:szCs w:val="32"/>
        </w:rPr>
      </w:pPr>
      <w:r w:rsidRPr="007C383D">
        <w:rPr>
          <w:noProof/>
          <w:sz w:val="40"/>
          <w:szCs w:val="32"/>
        </w:rPr>
        <w:t>Reflexión:</w:t>
      </w:r>
    </w:p>
    <w:p w14:paraId="0ECB0EF2" w14:textId="77777777" w:rsidR="00573B84" w:rsidRDefault="00573B84" w:rsidP="00573B84">
      <w:pPr>
        <w:pStyle w:val="Estilo1"/>
      </w:pPr>
      <w:r w:rsidRPr="00B02A0B">
        <w:t xml:space="preserve">El avance de UML 2.0 demuestra que el software no solo se trata de programar, sino también de </w:t>
      </w:r>
      <w:r w:rsidRPr="00B02A0B">
        <w:rPr>
          <w:b/>
          <w:bCs/>
        </w:rPr>
        <w:t>diseñar bien la estructura</w:t>
      </w:r>
      <w:r w:rsidRPr="00B02A0B">
        <w:t xml:space="preserve"> antes de construir. Incluir conceptos como seguridad y persistencia dentro de los modelos ayuda a que los sistemas sean más organizados y confiables. Como estudiantes, nos enseña que es importante pensar en cómo se relacionan las partes de un proyecto y no solo en que funcione el código. En la vida diaria, esto aplica a cualquier trabajo: planear, organizar y prever problemas nos ahorra tiempo y mejora los resultados.</w:t>
      </w:r>
    </w:p>
    <w:p w14:paraId="4E016E4A" w14:textId="77777777" w:rsidR="00573B84" w:rsidRPr="00B02A0B" w:rsidRDefault="00573B84" w:rsidP="00573B84">
      <w:pPr>
        <w:pStyle w:val="Estilo1"/>
      </w:pPr>
    </w:p>
    <w:p w14:paraId="0D5A783D" w14:textId="4449207D" w:rsidR="005C0BFD" w:rsidRPr="005C0BFD" w:rsidRDefault="005C0BFD" w:rsidP="005C0BFD">
      <w:pPr>
        <w:rPr>
          <w:sz w:val="40"/>
          <w:szCs w:val="40"/>
        </w:rPr>
      </w:pPr>
      <w:r w:rsidRPr="005C0BFD">
        <w:rPr>
          <w:sz w:val="40"/>
          <w:szCs w:val="40"/>
        </w:rPr>
        <w:t xml:space="preserve">Artículo </w:t>
      </w:r>
      <w:r>
        <w:rPr>
          <w:sz w:val="40"/>
          <w:szCs w:val="40"/>
        </w:rPr>
        <w:t>2</w:t>
      </w:r>
      <w:r w:rsidRPr="005C0BFD">
        <w:rPr>
          <w:sz w:val="40"/>
          <w:szCs w:val="40"/>
        </w:rPr>
        <w:t xml:space="preserve"> – </w:t>
      </w:r>
      <w:r w:rsidR="00573B84" w:rsidRPr="00573B84">
        <w:rPr>
          <w:sz w:val="40"/>
          <w:szCs w:val="40"/>
        </w:rPr>
        <w:t>Implementación Computacional del Método de Red de Vórtices Inestacionario (UVLM)</w:t>
      </w:r>
    </w:p>
    <w:p w14:paraId="37E32F67" w14:textId="77777777" w:rsidR="00573B84" w:rsidRPr="00B02A0B" w:rsidRDefault="00573B84" w:rsidP="00573B84">
      <w:pPr>
        <w:pStyle w:val="Estilo1"/>
      </w:pPr>
      <w:r w:rsidRPr="00B02A0B">
        <w:t xml:space="preserve">En la ingeniería actual, la simulación computacional es clave para estudiar fenómenos complejos. Una de las áreas donde más se aplica es la </w:t>
      </w:r>
      <w:r w:rsidRPr="00B02A0B">
        <w:rPr>
          <w:b/>
          <w:bCs/>
        </w:rPr>
        <w:t>aeroelasticidad computacional</w:t>
      </w:r>
      <w:r w:rsidRPr="00B02A0B">
        <w:t xml:space="preserve">, que analiza la interacción entre fluidos (aire) y estructuras (alas, superficies de aviones, etc.). Este trabajo se centra en el </w:t>
      </w:r>
      <w:r w:rsidRPr="00B02A0B">
        <w:rPr>
          <w:b/>
          <w:bCs/>
        </w:rPr>
        <w:t>Método de Red de Vórtices Inestacionario (UVLM)</w:t>
      </w:r>
      <w:r w:rsidRPr="00B02A0B">
        <w:t>, un modelo aerodinámico que representa cómo el aire fluye alrededor de superficies sustentadoras.</w:t>
      </w:r>
      <w:r w:rsidRPr="00B02A0B">
        <w:br/>
        <w:t xml:space="preserve">Para implementarlo, se usan los paradigmas de </w:t>
      </w:r>
      <w:r w:rsidRPr="00B02A0B">
        <w:rPr>
          <w:b/>
          <w:bCs/>
        </w:rPr>
        <w:t>Programación Orientada a Objetos (OOP)</w:t>
      </w:r>
      <w:r w:rsidRPr="00B02A0B">
        <w:t xml:space="preserve"> y </w:t>
      </w:r>
      <w:r w:rsidRPr="00B02A0B">
        <w:rPr>
          <w:b/>
          <w:bCs/>
        </w:rPr>
        <w:t>co-simulación</w:t>
      </w:r>
      <w:r w:rsidRPr="00B02A0B">
        <w:t xml:space="preserve">, lo que permite organizar el código en módulos reutilizables, fáciles de mantener y expandir. Se busca que el software sea flexible, robusto y capaz de ejecutarse en paralelo gracias a la </w:t>
      </w:r>
      <w:r w:rsidRPr="00B02A0B">
        <w:rPr>
          <w:b/>
          <w:bCs/>
        </w:rPr>
        <w:t>Computación de Alto Desempeño (HPC)</w:t>
      </w:r>
      <w:r w:rsidRPr="00B02A0B">
        <w:t xml:space="preserve">. Aunque el desarrollo se realizó en </w:t>
      </w:r>
      <w:r w:rsidRPr="00B02A0B">
        <w:rPr>
          <w:b/>
          <w:bCs/>
        </w:rPr>
        <w:t>FORTRAN 2008</w:t>
      </w:r>
      <w:r w:rsidRPr="00B02A0B">
        <w:t>, las conclusiones son aplicables a otros lenguajes compatibles con OOP.</w:t>
      </w:r>
      <w:r w:rsidRPr="00B02A0B">
        <w:br/>
      </w:r>
      <w:r w:rsidRPr="00B02A0B">
        <w:lastRenderedPageBreak/>
        <w:t xml:space="preserve">En resumen, este enfoque combina un modelo aerodinámico confiable con una estructura de programación moderna y adaptable, creando una herramienta que facilita la investigación y el desarrollo en simulación </w:t>
      </w:r>
      <w:proofErr w:type="gramStart"/>
      <w:r w:rsidRPr="00B02A0B">
        <w:t>fluido-dinámica</w:t>
      </w:r>
      <w:proofErr w:type="gramEnd"/>
      <w:r w:rsidRPr="00B02A0B">
        <w:t>.</w:t>
      </w:r>
    </w:p>
    <w:p w14:paraId="01A3CF1A" w14:textId="77777777" w:rsidR="005C0BFD" w:rsidRPr="00363C4B" w:rsidRDefault="005C0BFD" w:rsidP="005C0BFD">
      <w:pPr>
        <w:pStyle w:val="Sinespaciado"/>
        <w:jc w:val="both"/>
        <w:rPr>
          <w:lang w:val="es-ES"/>
        </w:rPr>
      </w:pPr>
    </w:p>
    <w:p w14:paraId="044CCF72" w14:textId="77777777" w:rsidR="005C0BFD" w:rsidRDefault="005C0BFD" w:rsidP="005C0BFD">
      <w:pPr>
        <w:spacing w:after="200"/>
        <w:jc w:val="center"/>
        <w:rPr>
          <w:noProof/>
          <w:sz w:val="36"/>
          <w:szCs w:val="28"/>
        </w:rPr>
      </w:pPr>
      <w:r>
        <w:rPr>
          <w:noProof/>
          <w:sz w:val="48"/>
          <w:szCs w:val="40"/>
        </w:rPr>
        <mc:AlternateContent>
          <mc:Choice Requires="wps">
            <w:drawing>
              <wp:anchor distT="0" distB="0" distL="114300" distR="114300" simplePos="0" relativeHeight="251676672" behindDoc="0" locked="0" layoutInCell="1" allowOverlap="1" wp14:anchorId="2B3D5EE7" wp14:editId="6C6E8E52">
                <wp:simplePos x="0" y="0"/>
                <wp:positionH relativeFrom="page">
                  <wp:align>left</wp:align>
                </wp:positionH>
                <wp:positionV relativeFrom="paragraph">
                  <wp:posOffset>1551940</wp:posOffset>
                </wp:positionV>
                <wp:extent cx="7546975" cy="1134745"/>
                <wp:effectExtent l="0" t="0" r="0" b="8255"/>
                <wp:wrapTopAndBottom/>
                <wp:docPr id="679315838" name="Rectángulo 679315838"/>
                <wp:cNvGraphicFramePr/>
                <a:graphic xmlns:a="http://schemas.openxmlformats.org/drawingml/2006/main">
                  <a:graphicData uri="http://schemas.microsoft.com/office/word/2010/wordprocessingShape">
                    <wps:wsp>
                      <wps:cNvSpPr/>
                      <wps:spPr>
                        <a:xfrm>
                          <a:off x="0" y="0"/>
                          <a:ext cx="7546975" cy="113474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E049E3" w14:textId="77777777" w:rsidR="005C0BFD" w:rsidRPr="00D80ECB" w:rsidRDefault="005C0BFD" w:rsidP="005C0BFD">
                            <w:pPr>
                              <w:rPr>
                                <w:sz w:val="40"/>
                                <w:szCs w:val="32"/>
                                <w:lang w:val="es-CO"/>
                              </w:rPr>
                            </w:pPr>
                            <w:r w:rsidRPr="00D80ECB">
                              <w:rPr>
                                <w:sz w:val="40"/>
                                <w:szCs w:val="32"/>
                                <w:lang w:val="es-CO"/>
                              </w:rPr>
                              <w:t xml:space="preserve">Referencia: </w:t>
                            </w:r>
                          </w:p>
                          <w:p w14:paraId="037F5A51" w14:textId="25D01E09" w:rsidR="005C0BFD" w:rsidRPr="00573B84" w:rsidRDefault="00573B84" w:rsidP="00573B84">
                            <w:pPr>
                              <w:rPr>
                                <w:sz w:val="36"/>
                                <w:szCs w:val="36"/>
                                <w:lang w:val="es-CO" w:eastAsia="es-CO"/>
                              </w:rPr>
                            </w:pPr>
                            <w:hyperlink r:id="rId14" w:history="1">
                              <w:r w:rsidRPr="00573B84">
                                <w:rPr>
                                  <w:rStyle w:val="Hipervnculo"/>
                                  <w:sz w:val="36"/>
                                  <w:szCs w:val="36"/>
                                  <w:lang w:val="es-CO" w:eastAsia="es-CO"/>
                                </w:rPr>
                                <w:t>Implementación computacional del método de red de vórtices inestacionario: Una versión basada en los paradigmas de programación orientada a objetos y co-simulación</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3D5EE7" id="Rectángulo 679315838" o:spid="_x0000_s1030" style="position:absolute;left:0;text-align:left;margin-left:0;margin-top:122.2pt;width:594.25pt;height:89.35pt;z-index:25167667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" fillcolor="#7ad6cf [1945]" stroked="f" strokeweight="2pt">
                <v:textbox>
                  <w:txbxContent>
                    <w:p w14:paraId="3CE049E3" w14:textId="77777777" w:rsidR="005C0BFD" w:rsidRPr="00D80ECB" w:rsidRDefault="005C0BFD" w:rsidP="005C0BFD">
                      <w:pPr>
                        <w:rPr>
                          <w:sz w:val="40"/>
                          <w:szCs w:val="32"/>
                          <w:lang w:val="es-CO"/>
                        </w:rPr>
                      </w:pPr>
                      <w:r w:rsidRPr="00D80ECB">
                        <w:rPr>
                          <w:sz w:val="40"/>
                          <w:szCs w:val="32"/>
                          <w:lang w:val="es-CO"/>
                        </w:rPr>
                        <w:t xml:space="preserve">Referencia: </w:t>
                      </w:r>
                    </w:p>
                    <w:p w14:paraId="037F5A51" w14:textId="25D01E09" w:rsidR="005C0BFD" w:rsidRPr="00573B84" w:rsidRDefault="00573B84" w:rsidP="00573B84">
                      <w:pPr>
                        <w:rPr>
                          <w:sz w:val="36"/>
                          <w:szCs w:val="36"/>
                          <w:lang w:val="es-CO" w:eastAsia="es-CO"/>
                        </w:rPr>
                      </w:pPr>
                      <w:hyperlink r:id="rId15" w:history="1">
                        <w:r w:rsidRPr="00573B84">
                          <w:rPr>
                            <w:rStyle w:val="Hipervnculo"/>
                            <w:sz w:val="36"/>
                            <w:szCs w:val="36"/>
                            <w:lang w:val="es-CO" w:eastAsia="es-CO"/>
                          </w:rPr>
                          <w:t>Implementación computacional del método de red de vórtices inestacionario: Una versión basada en los paradigmas de programación orientada a objetos y co-simulación</w:t>
                        </w:r>
                      </w:hyperlink>
                    </w:p>
                  </w:txbxContent>
                </v:textbox>
                <w10:wrap type="topAndBottom" anchorx="page"/>
              </v:rect>
            </w:pict>
          </mc:Fallback>
        </mc:AlternateContent>
      </w:r>
      <w:r>
        <w:rPr>
          <w:noProof/>
        </w:rPr>
        <w:drawing>
          <wp:inline distT="0" distB="0" distL="0" distR="0" wp14:anchorId="6856C7CA" wp14:editId="499CC2A2">
            <wp:extent cx="1442137" cy="2327787"/>
            <wp:effectExtent l="0" t="4445" r="1270" b="1270"/>
            <wp:docPr id="56600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07111" name="Imagen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rot="16200000">
                      <a:off x="0" y="0"/>
                      <a:ext cx="1450046" cy="2340553"/>
                    </a:xfrm>
                    <a:prstGeom prst="rect">
                      <a:avLst/>
                    </a:prstGeom>
                    <a:noFill/>
                    <a:ln>
                      <a:noFill/>
                    </a:ln>
                  </pic:spPr>
                </pic:pic>
              </a:graphicData>
            </a:graphic>
          </wp:inline>
        </w:drawing>
      </w:r>
    </w:p>
    <w:p w14:paraId="11BF0855" w14:textId="77777777" w:rsidR="005C0BFD" w:rsidRDefault="005C0BFD" w:rsidP="005C0BFD">
      <w:pPr>
        <w:spacing w:after="200"/>
        <w:rPr>
          <w:noProof/>
          <w:sz w:val="40"/>
          <w:szCs w:val="32"/>
        </w:rPr>
      </w:pPr>
      <w:r w:rsidRPr="007C383D">
        <w:rPr>
          <w:noProof/>
          <w:sz w:val="40"/>
          <w:szCs w:val="32"/>
        </w:rPr>
        <w:t>Reflexión:</w:t>
      </w:r>
    </w:p>
    <w:p w14:paraId="606F369D" w14:textId="73EB77DC" w:rsidR="005C0BFD" w:rsidRDefault="00573B84" w:rsidP="000B162A">
      <w:pPr>
        <w:pStyle w:val="Estilo1"/>
      </w:pPr>
      <w:r w:rsidRPr="00B02A0B">
        <w:t xml:space="preserve">Este trabajo muestra cómo la </w:t>
      </w:r>
      <w:r w:rsidRPr="00B02A0B">
        <w:rPr>
          <w:b/>
          <w:bCs/>
        </w:rPr>
        <w:t>programación y la física se complementan</w:t>
      </w:r>
      <w:r w:rsidRPr="00B02A0B">
        <w:t xml:space="preserve"> para resolver problemas complejos. El uso de paradigmas como la Programación Orientada a Objetos no solo mejora el código, también facilita que más personas entiendan y colaboren en un mismo proyecto. Me parece un ejemplo de cómo la ciencia avanza cuando se combinan distintas disciplinas. Para nosotros, es una invitación a no ver la programación como algo aislado, sino como una herramienta poderosa para modelar y comprender el mundo real.</w:t>
      </w:r>
    </w:p>
    <w:p w14:paraId="68CF733B" w14:textId="77777777" w:rsidR="000B162A" w:rsidRDefault="000B162A" w:rsidP="000B162A">
      <w:pPr>
        <w:pStyle w:val="Estilo1"/>
      </w:pPr>
    </w:p>
    <w:p w14:paraId="6BF830BA" w14:textId="77777777" w:rsidR="000B162A" w:rsidRPr="000B162A" w:rsidRDefault="000B162A" w:rsidP="000B162A">
      <w:pPr>
        <w:rPr>
          <w:sz w:val="40"/>
          <w:szCs w:val="40"/>
        </w:rPr>
      </w:pPr>
      <w:r w:rsidRPr="000B162A">
        <w:rPr>
          <w:sz w:val="40"/>
          <w:szCs w:val="40"/>
        </w:rPr>
        <w:t>Artículo 3 – Fundamentos sobre la Gestión de Bases de Datos</w:t>
      </w:r>
    </w:p>
    <w:p w14:paraId="136D9611" w14:textId="77777777" w:rsidR="000B162A" w:rsidRPr="00FA6955" w:rsidRDefault="000B162A" w:rsidP="000B162A">
      <w:pPr>
        <w:rPr>
          <w:b w:val="0"/>
          <w:bCs/>
        </w:rPr>
      </w:pPr>
    </w:p>
    <w:p w14:paraId="30024D2F" w14:textId="0421CFFE" w:rsidR="000B162A" w:rsidRPr="00363C4B" w:rsidRDefault="000B162A" w:rsidP="000B162A">
      <w:pPr>
        <w:pStyle w:val="Estilo1"/>
      </w:pPr>
      <w:r w:rsidRPr="00FA6955">
        <w:t>Las bases de datos son herramientas esenciales en el mundo moderno porque permiten almacenar grandes volúmenes de información de forma ordenada y accesible. Su desarrollo responde a la necesidad de las empresas de tomar mejores decisiones a partir de datos confiables. A lo largo de la historia, las bases de datos pasaron de archivos secuenciales en cintas magnéticas (años 50) a sistemas relacionales y distribuidos, hasta llegar a los modelos actuales, que incluyen arquitecturas orientadas a objetos, espaciales y con soporte web.</w:t>
      </w:r>
      <w:r w:rsidRPr="00FA6955">
        <w:br/>
        <w:t xml:space="preserve">Un Sistema de Gestión de Bases de Datos (SGBD) organiza la información mediante </w:t>
      </w:r>
      <w:r w:rsidRPr="00FA6955">
        <w:lastRenderedPageBreak/>
        <w:t>programas que facilitan la consulta, la seguridad, la integridad y la eficiencia. Estos sistemas tienen aplicaciones en casi todos los sectores: bancos, universidades, telecomunicaciones, ventas y recursos humanos. Sus objetivos fundamentales son minimizar la redundancia, garantizar la seguridad, permitir la manipulación sencilla de datos y ofrecer control centralizado.</w:t>
      </w:r>
      <w:r w:rsidRPr="00FA6955">
        <w:br/>
        <w:t>En cuanto a su arquitectura, un SGBD se organiza en tres niveles: físico (almacenamiento), lógico (relaciones entre datos) y de vistas (lo que ve el usuario). Gracias a esta evolución, las bases de datos se convirtieron en un pilar tecnológico indispensable en la vida diaria y en la gestión empresarial.</w:t>
      </w:r>
    </w:p>
    <w:p w14:paraId="6357CB54" w14:textId="77777777" w:rsidR="000B162A" w:rsidRDefault="000B162A" w:rsidP="000B162A">
      <w:pPr>
        <w:spacing w:after="200"/>
        <w:jc w:val="center"/>
        <w:rPr>
          <w:noProof/>
          <w:sz w:val="36"/>
          <w:szCs w:val="28"/>
        </w:rPr>
      </w:pPr>
      <w:r>
        <w:rPr>
          <w:noProof/>
          <w:sz w:val="48"/>
          <w:szCs w:val="40"/>
        </w:rPr>
        <mc:AlternateContent>
          <mc:Choice Requires="wps">
            <w:drawing>
              <wp:anchor distT="0" distB="0" distL="114300" distR="114300" simplePos="0" relativeHeight="251678720" behindDoc="0" locked="0" layoutInCell="1" allowOverlap="1" wp14:anchorId="1A33AEE3" wp14:editId="4BC8FD3A">
                <wp:simplePos x="0" y="0"/>
                <wp:positionH relativeFrom="page">
                  <wp:align>left</wp:align>
                </wp:positionH>
                <wp:positionV relativeFrom="paragraph">
                  <wp:posOffset>1551940</wp:posOffset>
                </wp:positionV>
                <wp:extent cx="7546975" cy="1134745"/>
                <wp:effectExtent l="0" t="0" r="0" b="8255"/>
                <wp:wrapTopAndBottom/>
                <wp:docPr id="1942731241" name="Rectángulo 1942731241"/>
                <wp:cNvGraphicFramePr/>
                <a:graphic xmlns:a="http://schemas.openxmlformats.org/drawingml/2006/main">
                  <a:graphicData uri="http://schemas.microsoft.com/office/word/2010/wordprocessingShape">
                    <wps:wsp>
                      <wps:cNvSpPr/>
                      <wps:spPr>
                        <a:xfrm>
                          <a:off x="0" y="0"/>
                          <a:ext cx="7546975" cy="113474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8FF8AB" w14:textId="77777777" w:rsidR="000B162A" w:rsidRPr="00D80ECB" w:rsidRDefault="000B162A" w:rsidP="000B162A">
                            <w:pPr>
                              <w:rPr>
                                <w:sz w:val="40"/>
                                <w:szCs w:val="32"/>
                                <w:lang w:val="es-CO"/>
                              </w:rPr>
                            </w:pPr>
                            <w:r w:rsidRPr="00D80ECB">
                              <w:rPr>
                                <w:sz w:val="40"/>
                                <w:szCs w:val="32"/>
                                <w:lang w:val="es-CO"/>
                              </w:rPr>
                              <w:t xml:space="preserve">Referencia: </w:t>
                            </w:r>
                          </w:p>
                          <w:p w14:paraId="39437BC8" w14:textId="741BDA5C" w:rsidR="000B162A" w:rsidRPr="00573B84" w:rsidRDefault="000B162A" w:rsidP="000B162A">
                            <w:pPr>
                              <w:rPr>
                                <w:sz w:val="36"/>
                                <w:szCs w:val="36"/>
                                <w:lang w:val="es-CO" w:eastAsia="es-CO"/>
                              </w:rPr>
                            </w:pPr>
                            <w:hyperlink r:id="rId17" w:anchor="v=onepage&amp;q=base%20de%20datos&amp;f=false" w:history="1">
                              <w:r w:rsidRPr="000B162A">
                                <w:rPr>
                                  <w:rStyle w:val="Hipervnculo"/>
                                  <w:sz w:val="36"/>
                                  <w:szCs w:val="36"/>
                                  <w:lang w:val="es-CO" w:eastAsia="es-CO"/>
                                </w:rPr>
                                <w:t>FUNDAMENTOS SOBRE LA GESTIÓN DE BASE DE DATOS</w:t>
                              </w:r>
                              <w:r w:rsidR="00864D4A">
                                <w:rPr>
                                  <w:rStyle w:val="Hipervnculo"/>
                                  <w:sz w:val="36"/>
                                  <w:szCs w:val="36"/>
                                  <w:lang w:val="es-CO" w:eastAsia="es-CO"/>
                                </w:rPr>
                                <w:t xml:space="preserve"> </w:t>
                              </w:r>
                              <w:r w:rsidRPr="000B162A">
                                <w:rPr>
                                  <w:rStyle w:val="Hipervnculo"/>
                                  <w:sz w:val="36"/>
                                  <w:szCs w:val="36"/>
                                  <w:lang w:val="es-CO" w:eastAsia="es-CO"/>
                                </w:rPr>
                                <w:t>orientada a objetos y co-simulación</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33AEE3" id="Rectángulo 1942731241" o:spid="_x0000_s1031" style="position:absolute;left:0;text-align:left;margin-left:0;margin-top:122.2pt;width:594.25pt;height:89.35pt;z-index:25167872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" fillcolor="#7ad6cf [1945]" stroked="f" strokeweight="2pt">
                <v:textbox>
                  <w:txbxContent>
                    <w:p w14:paraId="078FF8AB" w14:textId="77777777" w:rsidR="000B162A" w:rsidRPr="00D80ECB" w:rsidRDefault="000B162A" w:rsidP="000B162A">
                      <w:pPr>
                        <w:rPr>
                          <w:sz w:val="40"/>
                          <w:szCs w:val="32"/>
                          <w:lang w:val="es-CO"/>
                        </w:rPr>
                      </w:pPr>
                      <w:r w:rsidRPr="00D80ECB">
                        <w:rPr>
                          <w:sz w:val="40"/>
                          <w:szCs w:val="32"/>
                          <w:lang w:val="es-CO"/>
                        </w:rPr>
                        <w:t xml:space="preserve">Referencia: </w:t>
                      </w:r>
                    </w:p>
                    <w:p w14:paraId="39437BC8" w14:textId="741BDA5C" w:rsidR="000B162A" w:rsidRPr="00573B84" w:rsidRDefault="000B162A" w:rsidP="000B162A">
                      <w:pPr>
                        <w:rPr>
                          <w:sz w:val="36"/>
                          <w:szCs w:val="36"/>
                          <w:lang w:val="es-CO" w:eastAsia="es-CO"/>
                        </w:rPr>
                      </w:pPr>
                      <w:hyperlink r:id="rId18" w:anchor="v=onepage&amp;q=base%20de%20datos&amp;f=false" w:history="1">
                        <w:r w:rsidRPr="000B162A">
                          <w:rPr>
                            <w:rStyle w:val="Hipervnculo"/>
                            <w:sz w:val="36"/>
                            <w:szCs w:val="36"/>
                            <w:lang w:val="es-CO" w:eastAsia="es-CO"/>
                          </w:rPr>
                          <w:t>FUNDAMENTOS SOBRE LA GESTIÓN DE BASE DE DATOS</w:t>
                        </w:r>
                        <w:r w:rsidR="00864D4A">
                          <w:rPr>
                            <w:rStyle w:val="Hipervnculo"/>
                            <w:sz w:val="36"/>
                            <w:szCs w:val="36"/>
                            <w:lang w:val="es-CO" w:eastAsia="es-CO"/>
                          </w:rPr>
                          <w:t xml:space="preserve"> </w:t>
                        </w:r>
                        <w:r w:rsidRPr="000B162A">
                          <w:rPr>
                            <w:rStyle w:val="Hipervnculo"/>
                            <w:sz w:val="36"/>
                            <w:szCs w:val="36"/>
                            <w:lang w:val="es-CO" w:eastAsia="es-CO"/>
                          </w:rPr>
                          <w:t>orientada a objetos y co-simulación</w:t>
                        </w:r>
                      </w:hyperlink>
                    </w:p>
                  </w:txbxContent>
                </v:textbox>
                <w10:wrap type="topAndBottom" anchorx="page"/>
              </v:rect>
            </w:pict>
          </mc:Fallback>
        </mc:AlternateContent>
      </w:r>
      <w:r>
        <w:rPr>
          <w:noProof/>
        </w:rPr>
        <w:drawing>
          <wp:inline distT="0" distB="0" distL="0" distR="0" wp14:anchorId="78A76DD6" wp14:editId="51DDEB67">
            <wp:extent cx="1367937" cy="2757419"/>
            <wp:effectExtent l="0" t="8890" r="0" b="0"/>
            <wp:docPr id="1381974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74198" name="Imagen 1"/>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rot="16200000">
                      <a:off x="0" y="0"/>
                      <a:ext cx="1374108" cy="2769858"/>
                    </a:xfrm>
                    <a:prstGeom prst="rect">
                      <a:avLst/>
                    </a:prstGeom>
                    <a:noFill/>
                    <a:ln>
                      <a:noFill/>
                    </a:ln>
                  </pic:spPr>
                </pic:pic>
              </a:graphicData>
            </a:graphic>
          </wp:inline>
        </w:drawing>
      </w:r>
    </w:p>
    <w:p w14:paraId="3A204BC1" w14:textId="77777777" w:rsidR="000B162A" w:rsidRDefault="000B162A" w:rsidP="000B162A">
      <w:pPr>
        <w:spacing w:after="200"/>
        <w:rPr>
          <w:noProof/>
          <w:sz w:val="40"/>
          <w:szCs w:val="32"/>
        </w:rPr>
      </w:pPr>
      <w:r w:rsidRPr="007C383D">
        <w:rPr>
          <w:noProof/>
          <w:sz w:val="40"/>
          <w:szCs w:val="32"/>
        </w:rPr>
        <w:t>Reflexión:</w:t>
      </w:r>
    </w:p>
    <w:p w14:paraId="685E917B" w14:textId="39B17765" w:rsidR="000B162A" w:rsidRDefault="000B162A" w:rsidP="000B162A">
      <w:pPr>
        <w:pStyle w:val="Estilo1"/>
      </w:pPr>
      <w:r w:rsidRPr="00FA6955">
        <w:t>Las bases de datos son un claro ejemplo de cómo la tecnología cambia la forma en que trabajamos y vivimos. Me parece impresionante que algo que comenzó con cintas y tarjetas perforadas hoy esté en casi todos los aspectos de nuestra vida: desde pedir un libro en línea hasta consultar una cuenta bancaria. Este tema nos enseña que la organización de la información es tan importante como la información misma. Como estudiantes, podemos aplicar esta idea en nuestras tareas: ordenar, clasificar y proteger los datos o apuntes nos hace más eficientes y preparados para el futuro.</w:t>
      </w:r>
    </w:p>
    <w:p w14:paraId="6E8620DF" w14:textId="77777777" w:rsidR="000B162A" w:rsidRDefault="000B162A" w:rsidP="000B162A">
      <w:pPr>
        <w:pStyle w:val="Estilo1"/>
        <w:rPr>
          <w:b/>
        </w:rPr>
      </w:pPr>
    </w:p>
    <w:p w14:paraId="6FEB409C" w14:textId="4CCE0326" w:rsidR="000B162A" w:rsidRPr="000B162A" w:rsidRDefault="000B162A" w:rsidP="000B162A">
      <w:pPr>
        <w:rPr>
          <w:sz w:val="40"/>
          <w:szCs w:val="40"/>
        </w:rPr>
      </w:pPr>
      <w:r w:rsidRPr="000B162A">
        <w:rPr>
          <w:sz w:val="40"/>
          <w:szCs w:val="40"/>
        </w:rPr>
        <w:t xml:space="preserve">Artículo </w:t>
      </w:r>
      <w:r w:rsidR="00864D4A">
        <w:rPr>
          <w:sz w:val="40"/>
          <w:szCs w:val="40"/>
        </w:rPr>
        <w:t>4</w:t>
      </w:r>
      <w:r w:rsidRPr="000B162A">
        <w:rPr>
          <w:sz w:val="40"/>
          <w:szCs w:val="40"/>
        </w:rPr>
        <w:t xml:space="preserve"> – Metodologías Ágiles (XP y Scrum) en el Desarrollo Web con PHP y Laravel</w:t>
      </w:r>
    </w:p>
    <w:p w14:paraId="2F1A97F6" w14:textId="77777777" w:rsidR="000B162A" w:rsidRPr="00FA6955" w:rsidRDefault="000B162A" w:rsidP="000B162A">
      <w:pPr>
        <w:rPr>
          <w:b w:val="0"/>
          <w:bCs/>
        </w:rPr>
      </w:pPr>
    </w:p>
    <w:p w14:paraId="7EFE456C" w14:textId="77777777" w:rsidR="000B162A" w:rsidRPr="00FA6955" w:rsidRDefault="000B162A" w:rsidP="000B162A">
      <w:pPr>
        <w:pStyle w:val="Estilo1"/>
      </w:pPr>
      <w:r w:rsidRPr="00FA6955">
        <w:t xml:space="preserve">El desarrollo de software moderno exige aplicaciones más rápidas, seguras, escalables y adaptables. En este contexto, el lenguaje </w:t>
      </w:r>
      <w:r w:rsidRPr="00FA6955">
        <w:rPr>
          <w:b/>
          <w:bCs/>
        </w:rPr>
        <w:t>PHP</w:t>
      </w:r>
      <w:r w:rsidRPr="00FA6955">
        <w:t xml:space="preserve"> junto con el </w:t>
      </w:r>
      <w:r w:rsidRPr="00FA6955">
        <w:rPr>
          <w:b/>
          <w:bCs/>
        </w:rPr>
        <w:t>framework Laravel</w:t>
      </w:r>
      <w:r w:rsidRPr="00FA6955">
        <w:t xml:space="preserve"> se ha </w:t>
      </w:r>
      <w:r w:rsidRPr="00FA6955">
        <w:lastRenderedPageBreak/>
        <w:t xml:space="preserve">convertido en una de las principales herramientas para crear aplicaciones web bajo el patrón </w:t>
      </w:r>
      <w:r w:rsidRPr="00FA6955">
        <w:rPr>
          <w:b/>
          <w:bCs/>
        </w:rPr>
        <w:t>MVC (Modelo, Vista, Controlador)</w:t>
      </w:r>
      <w:r w:rsidRPr="00FA6955">
        <w:t>. Laravel organiza el código en capas claras, lo que facilita la mantenibilidad y la productividad de los equipos.</w:t>
      </w:r>
      <w:r w:rsidRPr="00FA6955">
        <w:br/>
        <w:t xml:space="preserve">Para responder a las exigencias actuales del mercado, se emplean </w:t>
      </w:r>
      <w:r w:rsidRPr="00FA6955">
        <w:rPr>
          <w:b/>
          <w:bCs/>
        </w:rPr>
        <w:t>metodologías ágiles</w:t>
      </w:r>
      <w:r w:rsidRPr="00FA6955">
        <w:t xml:space="preserve">, en especial </w:t>
      </w:r>
      <w:r w:rsidRPr="00FA6955">
        <w:rPr>
          <w:b/>
          <w:bCs/>
        </w:rPr>
        <w:t>Scrum</w:t>
      </w:r>
      <w:r w:rsidRPr="00FA6955">
        <w:t xml:space="preserve"> y </w:t>
      </w:r>
      <w:r w:rsidRPr="00FA6955">
        <w:rPr>
          <w:b/>
          <w:bCs/>
        </w:rPr>
        <w:t>XP (Extreme Programming)</w:t>
      </w:r>
      <w:r w:rsidRPr="00FA6955">
        <w:t>. Scrum se centra en la gestión de proyectos con roles definidos, entregas parciales y adaptación constante a los cambios, mientras que XP prioriza la calidad del código a través de pruebas continuas (TDD) y trabajo en equipo. Ambas metodologías ayudan a enfrentar problemas comunes como cambios de requisitos, limitaciones de tiempo y clientes insatisfechos.</w:t>
      </w:r>
      <w:r w:rsidRPr="00FA6955">
        <w:br/>
        <w:t>En conclusión, Scrum es ideal para manejar cambios en el proceso de desarrollo, mientras que XP permite crear aplicaciones en menos tiempo garantizando la funcionalidad. Al combinar estas metodologías con Laravel y PHP, se logra un desarrollo web más flexible, ágil y robusto.</w:t>
      </w:r>
    </w:p>
    <w:p w14:paraId="1EE703C3" w14:textId="77777777" w:rsidR="000B162A" w:rsidRDefault="000B162A" w:rsidP="000B162A">
      <w:pPr>
        <w:spacing w:after="200"/>
        <w:jc w:val="center"/>
        <w:rPr>
          <w:noProof/>
          <w:sz w:val="36"/>
          <w:szCs w:val="28"/>
        </w:rPr>
      </w:pPr>
      <w:r>
        <w:rPr>
          <w:noProof/>
          <w:sz w:val="48"/>
          <w:szCs w:val="40"/>
        </w:rPr>
        <mc:AlternateContent>
          <mc:Choice Requires="wps">
            <w:drawing>
              <wp:anchor distT="0" distB="0" distL="114300" distR="114300" simplePos="0" relativeHeight="251680768" behindDoc="0" locked="0" layoutInCell="1" allowOverlap="1" wp14:anchorId="17DE4A84" wp14:editId="45DD6BBD">
                <wp:simplePos x="0" y="0"/>
                <wp:positionH relativeFrom="page">
                  <wp:align>left</wp:align>
                </wp:positionH>
                <wp:positionV relativeFrom="paragraph">
                  <wp:posOffset>1551940</wp:posOffset>
                </wp:positionV>
                <wp:extent cx="7546975" cy="1134745"/>
                <wp:effectExtent l="0" t="0" r="0" b="8255"/>
                <wp:wrapTopAndBottom/>
                <wp:docPr id="1321418338" name="Rectángulo 1321418338"/>
                <wp:cNvGraphicFramePr/>
                <a:graphic xmlns:a="http://schemas.openxmlformats.org/drawingml/2006/main">
                  <a:graphicData uri="http://schemas.microsoft.com/office/word/2010/wordprocessingShape">
                    <wps:wsp>
                      <wps:cNvSpPr/>
                      <wps:spPr>
                        <a:xfrm>
                          <a:off x="0" y="0"/>
                          <a:ext cx="7546975" cy="113474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F22C6C" w14:textId="77777777" w:rsidR="000B162A" w:rsidRPr="00D80ECB" w:rsidRDefault="000B162A" w:rsidP="000B162A">
                            <w:pPr>
                              <w:rPr>
                                <w:sz w:val="40"/>
                                <w:szCs w:val="32"/>
                                <w:lang w:val="es-CO"/>
                              </w:rPr>
                            </w:pPr>
                            <w:r w:rsidRPr="00D80ECB">
                              <w:rPr>
                                <w:sz w:val="40"/>
                                <w:szCs w:val="32"/>
                                <w:lang w:val="es-CO"/>
                              </w:rPr>
                              <w:t xml:space="preserve">Referencia: </w:t>
                            </w:r>
                          </w:p>
                          <w:p w14:paraId="5C9F14F5" w14:textId="10B659A4" w:rsidR="000B162A" w:rsidRPr="00573B84" w:rsidRDefault="000B162A" w:rsidP="000B162A">
                            <w:pPr>
                              <w:rPr>
                                <w:sz w:val="36"/>
                                <w:szCs w:val="36"/>
                                <w:lang w:val="es-CO" w:eastAsia="es-CO"/>
                              </w:rPr>
                            </w:pPr>
                            <w:hyperlink r:id="rId20" w:history="1">
                              <w:r w:rsidRPr="000B162A">
                                <w:rPr>
                                  <w:rStyle w:val="Hipervnculo"/>
                                  <w:sz w:val="36"/>
                                  <w:szCs w:val="36"/>
                                  <w:lang w:val="es-CO" w:eastAsia="es-CO"/>
                                </w:rPr>
                                <w:t>Metodologías agiles para el desarrollo de páginas web con lenguaje PHP y framework Laravel</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DE4A84" id="Rectángulo 1321418338" o:spid="_x0000_s1032" style="position:absolute;left:0;text-align:left;margin-left:0;margin-top:122.2pt;width:594.25pt;height:89.35pt;z-index:25168076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" fillcolor="#7ad6cf [1945]" stroked="f" strokeweight="2pt">
                <v:textbox>
                  <w:txbxContent>
                    <w:p w14:paraId="63F22C6C" w14:textId="77777777" w:rsidR="000B162A" w:rsidRPr="00D80ECB" w:rsidRDefault="000B162A" w:rsidP="000B162A">
                      <w:pPr>
                        <w:rPr>
                          <w:sz w:val="40"/>
                          <w:szCs w:val="32"/>
                          <w:lang w:val="es-CO"/>
                        </w:rPr>
                      </w:pPr>
                      <w:r w:rsidRPr="00D80ECB">
                        <w:rPr>
                          <w:sz w:val="40"/>
                          <w:szCs w:val="32"/>
                          <w:lang w:val="es-CO"/>
                        </w:rPr>
                        <w:t xml:space="preserve">Referencia: </w:t>
                      </w:r>
                    </w:p>
                    <w:p w14:paraId="5C9F14F5" w14:textId="10B659A4" w:rsidR="000B162A" w:rsidRPr="00573B84" w:rsidRDefault="000B162A" w:rsidP="000B162A">
                      <w:pPr>
                        <w:rPr>
                          <w:sz w:val="36"/>
                          <w:szCs w:val="36"/>
                          <w:lang w:val="es-CO" w:eastAsia="es-CO"/>
                        </w:rPr>
                      </w:pPr>
                      <w:hyperlink r:id="rId21" w:history="1">
                        <w:r w:rsidRPr="000B162A">
                          <w:rPr>
                            <w:rStyle w:val="Hipervnculo"/>
                            <w:sz w:val="36"/>
                            <w:szCs w:val="36"/>
                            <w:lang w:val="es-CO" w:eastAsia="es-CO"/>
                          </w:rPr>
                          <w:t>Metodologías agiles para el desarrollo de páginas web con lenguaje PHP y framework Laravel</w:t>
                        </w:r>
                      </w:hyperlink>
                    </w:p>
                  </w:txbxContent>
                </v:textbox>
                <w10:wrap type="topAndBottom" anchorx="page"/>
              </v:rect>
            </w:pict>
          </mc:Fallback>
        </mc:AlternateContent>
      </w:r>
      <w:r>
        <w:rPr>
          <w:noProof/>
        </w:rPr>
        <w:drawing>
          <wp:inline distT="0" distB="0" distL="0" distR="0" wp14:anchorId="5A7B1DEE" wp14:editId="6455FD29">
            <wp:extent cx="1350364" cy="4010362"/>
            <wp:effectExtent l="3492" t="0" r="6033" b="6032"/>
            <wp:docPr id="1169099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99655" name="Imagen 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rot="16200000">
                      <a:off x="0" y="0"/>
                      <a:ext cx="1360952" cy="4041806"/>
                    </a:xfrm>
                    <a:prstGeom prst="rect">
                      <a:avLst/>
                    </a:prstGeom>
                    <a:noFill/>
                    <a:ln>
                      <a:noFill/>
                    </a:ln>
                  </pic:spPr>
                </pic:pic>
              </a:graphicData>
            </a:graphic>
          </wp:inline>
        </w:drawing>
      </w:r>
    </w:p>
    <w:p w14:paraId="1F8817D9" w14:textId="77777777" w:rsidR="000B162A" w:rsidRDefault="000B162A" w:rsidP="000B162A">
      <w:pPr>
        <w:spacing w:after="200"/>
        <w:rPr>
          <w:noProof/>
          <w:sz w:val="40"/>
          <w:szCs w:val="32"/>
        </w:rPr>
      </w:pPr>
      <w:r w:rsidRPr="007C383D">
        <w:rPr>
          <w:noProof/>
          <w:sz w:val="40"/>
          <w:szCs w:val="32"/>
        </w:rPr>
        <w:t>Reflexión:</w:t>
      </w:r>
    </w:p>
    <w:p w14:paraId="70FAE362" w14:textId="76CD4830" w:rsidR="000B162A" w:rsidRDefault="000B162A" w:rsidP="000B162A">
      <w:pPr>
        <w:pStyle w:val="Estilo1"/>
      </w:pPr>
      <w:r w:rsidRPr="00FA6955">
        <w:t xml:space="preserve">Este tema me deja claro que en la programación no basta con saber un lenguaje: también importa </w:t>
      </w:r>
      <w:r w:rsidRPr="00FA6955">
        <w:rPr>
          <w:b/>
          <w:bCs/>
        </w:rPr>
        <w:t>cómo se organiza el trabajo en equipo</w:t>
      </w:r>
      <w:r w:rsidRPr="00FA6955">
        <w:t>. Scrum y XP son ejemplos de que la comunicación y la disciplina mejoran el producto final. Para los estudiantes, esto se parece a hacer un proyecto en grupo: si todos se organizan, entregan avances y revisan errores a tiempo, el resultado siempre será mejor. En la vida real, aplicar metodologías ágiles significa trabajar de forma ordenada, adaptarse a los cambios y nunca dejar de mejorar.</w:t>
      </w:r>
    </w:p>
    <w:p w14:paraId="14E00856" w14:textId="77777777" w:rsidR="00864D4A" w:rsidRDefault="00864D4A" w:rsidP="000B162A">
      <w:pPr>
        <w:pStyle w:val="Estilo1"/>
        <w:rPr>
          <w:b/>
        </w:rPr>
      </w:pPr>
    </w:p>
    <w:p w14:paraId="753B3200" w14:textId="3677F144" w:rsidR="00864D4A" w:rsidRPr="00864D4A" w:rsidRDefault="00864D4A" w:rsidP="00864D4A">
      <w:pPr>
        <w:rPr>
          <w:sz w:val="40"/>
          <w:szCs w:val="40"/>
        </w:rPr>
      </w:pPr>
      <w:r w:rsidRPr="000B162A">
        <w:rPr>
          <w:sz w:val="40"/>
          <w:szCs w:val="40"/>
        </w:rPr>
        <w:lastRenderedPageBreak/>
        <w:t xml:space="preserve">Artículo </w:t>
      </w:r>
      <w:r>
        <w:rPr>
          <w:sz w:val="40"/>
          <w:szCs w:val="40"/>
        </w:rPr>
        <w:t>5</w:t>
      </w:r>
      <w:r w:rsidRPr="000B162A">
        <w:rPr>
          <w:sz w:val="40"/>
          <w:szCs w:val="40"/>
        </w:rPr>
        <w:t xml:space="preserve"> – </w:t>
      </w:r>
      <w:r w:rsidRPr="00864D4A">
        <w:rPr>
          <w:sz w:val="40"/>
          <w:szCs w:val="40"/>
        </w:rPr>
        <w:t>Mejora en la gestión de planillas y control de personal con lector de huella digital en entornos web y móvil</w:t>
      </w:r>
    </w:p>
    <w:p w14:paraId="2BBB4516" w14:textId="77777777" w:rsidR="00864D4A" w:rsidRPr="00DD6A2F" w:rsidRDefault="00864D4A" w:rsidP="00864D4A">
      <w:pPr>
        <w:pStyle w:val="Estilo1"/>
      </w:pPr>
      <w:r w:rsidRPr="00DD6A2F">
        <w:t xml:space="preserve">La Municipalidad Distrital de José Leonardo Ortiz (MDJLO), en Chiclayo (Perú), enfrenta problemas en su sistema actual de </w:t>
      </w:r>
      <w:r w:rsidRPr="00DD6A2F">
        <w:rPr>
          <w:b/>
          <w:bCs/>
        </w:rPr>
        <w:t>gestión de planillas y control de personal</w:t>
      </w:r>
      <w:r w:rsidRPr="00DD6A2F">
        <w:t>: procesos manuales repetitivos, demoras en cálculos, errores en boletas de pago y una insatisfacción general en los trabajadores. El software usado carece de manejador de bases de datos, no es flexible ante cambios en tasas laborales y presenta limitaciones en reportes.</w:t>
      </w:r>
      <w:r w:rsidRPr="00DD6A2F">
        <w:br/>
        <w:t xml:space="preserve">Ante esto, se propone una solución innovadora: el desarrollo de un </w:t>
      </w:r>
      <w:r w:rsidRPr="00DD6A2F">
        <w:rPr>
          <w:b/>
          <w:bCs/>
        </w:rPr>
        <w:t>sistema web y móvil</w:t>
      </w:r>
      <w:r w:rsidRPr="00DD6A2F">
        <w:t xml:space="preserve"> con </w:t>
      </w:r>
      <w:r w:rsidRPr="00DD6A2F">
        <w:rPr>
          <w:b/>
          <w:bCs/>
        </w:rPr>
        <w:t>Laravel</w:t>
      </w:r>
      <w:r w:rsidRPr="00DD6A2F">
        <w:t xml:space="preserve"> (para la web) y </w:t>
      </w:r>
      <w:r w:rsidRPr="00DD6A2F">
        <w:rPr>
          <w:b/>
          <w:bCs/>
        </w:rPr>
        <w:t>React Native</w:t>
      </w:r>
      <w:r w:rsidRPr="00DD6A2F">
        <w:t xml:space="preserve"> (para móviles), integrando un </w:t>
      </w:r>
      <w:r w:rsidRPr="00DD6A2F">
        <w:rPr>
          <w:b/>
          <w:bCs/>
        </w:rPr>
        <w:t>lector biométrico de huella digital</w:t>
      </w:r>
      <w:r w:rsidRPr="00DD6A2F">
        <w:t>. Este sistema busca centralizar la información, agilizar procesos, asegurar la confiabilidad de los cálculos y mejorar la experiencia de los trabajadores.</w:t>
      </w:r>
      <w:r w:rsidRPr="00DD6A2F">
        <w:br/>
        <w:t>El proyecto no solo resuelve problemas técnicos, también contribuye socialmente al garantizar pagos oportunos, mejorar la confianza de los empleados y optimizar la gestión del área de Recursos Humanos. Se espera que la implementación incremente la eficiencia, reduzca errores y sirva como modelo para otras municipalidades.</w:t>
      </w:r>
    </w:p>
    <w:p w14:paraId="6AB8F8A2" w14:textId="77777777" w:rsidR="00864D4A" w:rsidRDefault="00864D4A" w:rsidP="00864D4A">
      <w:pPr>
        <w:spacing w:after="200"/>
        <w:jc w:val="center"/>
        <w:rPr>
          <w:noProof/>
          <w:sz w:val="36"/>
          <w:szCs w:val="28"/>
        </w:rPr>
      </w:pPr>
      <w:r>
        <w:rPr>
          <w:noProof/>
          <w:sz w:val="48"/>
          <w:szCs w:val="40"/>
        </w:rPr>
        <mc:AlternateContent>
          <mc:Choice Requires="wps">
            <w:drawing>
              <wp:anchor distT="0" distB="0" distL="114300" distR="114300" simplePos="0" relativeHeight="251682816" behindDoc="0" locked="0" layoutInCell="1" allowOverlap="1" wp14:anchorId="1A7243CB" wp14:editId="2C9F7EB1">
                <wp:simplePos x="0" y="0"/>
                <wp:positionH relativeFrom="page">
                  <wp:align>left</wp:align>
                </wp:positionH>
                <wp:positionV relativeFrom="paragraph">
                  <wp:posOffset>1551940</wp:posOffset>
                </wp:positionV>
                <wp:extent cx="7546975" cy="1134745"/>
                <wp:effectExtent l="0" t="0" r="0" b="8255"/>
                <wp:wrapTopAndBottom/>
                <wp:docPr id="1714898190" name="Rectángulo 1714898190"/>
                <wp:cNvGraphicFramePr/>
                <a:graphic xmlns:a="http://schemas.openxmlformats.org/drawingml/2006/main">
                  <a:graphicData uri="http://schemas.microsoft.com/office/word/2010/wordprocessingShape">
                    <wps:wsp>
                      <wps:cNvSpPr/>
                      <wps:spPr>
                        <a:xfrm>
                          <a:off x="0" y="0"/>
                          <a:ext cx="7546975" cy="113474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7CB0B9" w14:textId="77777777" w:rsidR="00864D4A" w:rsidRPr="00D80ECB" w:rsidRDefault="00864D4A" w:rsidP="00864D4A">
                            <w:pPr>
                              <w:rPr>
                                <w:sz w:val="40"/>
                                <w:szCs w:val="32"/>
                                <w:lang w:val="es-CO"/>
                              </w:rPr>
                            </w:pPr>
                            <w:r w:rsidRPr="00D80ECB">
                              <w:rPr>
                                <w:sz w:val="40"/>
                                <w:szCs w:val="32"/>
                                <w:lang w:val="es-CO"/>
                              </w:rPr>
                              <w:t xml:space="preserve">Referencia: </w:t>
                            </w:r>
                          </w:p>
                          <w:p w14:paraId="3C945C4F" w14:textId="4CCB8346" w:rsidR="00864D4A" w:rsidRPr="00573B84" w:rsidRDefault="00864D4A" w:rsidP="00864D4A">
                            <w:pPr>
                              <w:rPr>
                                <w:sz w:val="36"/>
                                <w:szCs w:val="36"/>
                                <w:lang w:val="es-CO" w:eastAsia="es-CO"/>
                              </w:rPr>
                            </w:pPr>
                            <w:hyperlink r:id="rId23" w:history="1">
                              <w:r w:rsidRPr="00864D4A">
                                <w:rPr>
                                  <w:rStyle w:val="Hipervnculo"/>
                                  <w:sz w:val="36"/>
                                  <w:szCs w:val="36"/>
                                  <w:lang w:val="es-CO" w:eastAsia="es-CO"/>
                                </w:rPr>
                                <w:t xml:space="preserve">Patrón MVC aplicado en Laravel y React para gestión de </w:t>
                              </w:r>
                              <w:proofErr w:type="gramStart"/>
                              <w:r w:rsidRPr="00864D4A">
                                <w:rPr>
                                  <w:rStyle w:val="Hipervnculo"/>
                                  <w:sz w:val="36"/>
                                  <w:szCs w:val="36"/>
                                  <w:lang w:val="es-CO" w:eastAsia="es-CO"/>
                                </w:rPr>
                                <w:t>tickets</w:t>
                              </w:r>
                              <w:proofErr w:type="gramEnd"/>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7243CB" id="Rectángulo 1714898190" o:spid="_x0000_s1033" style="position:absolute;left:0;text-align:left;margin-left:0;margin-top:122.2pt;width:594.25pt;height:89.35pt;z-index:25168281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" fillcolor="#7ad6cf [1945]" stroked="f" strokeweight="2pt">
                <v:textbox>
                  <w:txbxContent>
                    <w:p w14:paraId="1A7CB0B9" w14:textId="77777777" w:rsidR="00864D4A" w:rsidRPr="00D80ECB" w:rsidRDefault="00864D4A" w:rsidP="00864D4A">
                      <w:pPr>
                        <w:rPr>
                          <w:sz w:val="40"/>
                          <w:szCs w:val="32"/>
                          <w:lang w:val="es-CO"/>
                        </w:rPr>
                      </w:pPr>
                      <w:r w:rsidRPr="00D80ECB">
                        <w:rPr>
                          <w:sz w:val="40"/>
                          <w:szCs w:val="32"/>
                          <w:lang w:val="es-CO"/>
                        </w:rPr>
                        <w:t xml:space="preserve">Referencia: </w:t>
                      </w:r>
                    </w:p>
                    <w:p w14:paraId="3C945C4F" w14:textId="4CCB8346" w:rsidR="00864D4A" w:rsidRPr="00573B84" w:rsidRDefault="00864D4A" w:rsidP="00864D4A">
                      <w:pPr>
                        <w:rPr>
                          <w:sz w:val="36"/>
                          <w:szCs w:val="36"/>
                          <w:lang w:val="es-CO" w:eastAsia="es-CO"/>
                        </w:rPr>
                      </w:pPr>
                      <w:hyperlink r:id="rId24" w:history="1">
                        <w:r w:rsidRPr="00864D4A">
                          <w:rPr>
                            <w:rStyle w:val="Hipervnculo"/>
                            <w:sz w:val="36"/>
                            <w:szCs w:val="36"/>
                            <w:lang w:val="es-CO" w:eastAsia="es-CO"/>
                          </w:rPr>
                          <w:t xml:space="preserve">Patrón MVC aplicado en Laravel y React para gestión de </w:t>
                        </w:r>
                        <w:proofErr w:type="gramStart"/>
                        <w:r w:rsidRPr="00864D4A">
                          <w:rPr>
                            <w:rStyle w:val="Hipervnculo"/>
                            <w:sz w:val="36"/>
                            <w:szCs w:val="36"/>
                            <w:lang w:val="es-CO" w:eastAsia="es-CO"/>
                          </w:rPr>
                          <w:t>tickets</w:t>
                        </w:r>
                        <w:proofErr w:type="gramEnd"/>
                      </w:hyperlink>
                    </w:p>
                  </w:txbxContent>
                </v:textbox>
                <w10:wrap type="topAndBottom" anchorx="page"/>
              </v:rect>
            </w:pict>
          </mc:Fallback>
        </mc:AlternateContent>
      </w:r>
      <w:r>
        <w:rPr>
          <w:noProof/>
        </w:rPr>
        <w:drawing>
          <wp:inline distT="0" distB="0" distL="0" distR="0" wp14:anchorId="7DCC0BC3" wp14:editId="1B714AF9">
            <wp:extent cx="1245217" cy="3964874"/>
            <wp:effectExtent l="0" t="7303" r="5398" b="5397"/>
            <wp:docPr id="457861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61683" name="Imagen 1"/>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rot="16200000">
                      <a:off x="0" y="0"/>
                      <a:ext cx="1251680" cy="3985453"/>
                    </a:xfrm>
                    <a:prstGeom prst="rect">
                      <a:avLst/>
                    </a:prstGeom>
                    <a:noFill/>
                    <a:ln>
                      <a:noFill/>
                    </a:ln>
                  </pic:spPr>
                </pic:pic>
              </a:graphicData>
            </a:graphic>
          </wp:inline>
        </w:drawing>
      </w:r>
    </w:p>
    <w:p w14:paraId="55274461" w14:textId="77777777" w:rsidR="00864D4A" w:rsidRDefault="00864D4A" w:rsidP="00864D4A">
      <w:pPr>
        <w:spacing w:after="200"/>
        <w:rPr>
          <w:noProof/>
          <w:sz w:val="40"/>
          <w:szCs w:val="32"/>
        </w:rPr>
      </w:pPr>
      <w:r w:rsidRPr="007C383D">
        <w:rPr>
          <w:noProof/>
          <w:sz w:val="40"/>
          <w:szCs w:val="32"/>
        </w:rPr>
        <w:t>Reflexión:</w:t>
      </w:r>
    </w:p>
    <w:p w14:paraId="3ADF102F" w14:textId="6427E101" w:rsidR="00864D4A" w:rsidRDefault="00864D4A" w:rsidP="00864D4A">
      <w:pPr>
        <w:pStyle w:val="Estilo1"/>
      </w:pPr>
      <w:r w:rsidRPr="00DD6A2F">
        <w:t xml:space="preserve">Lo que más me llama la atención es cómo la tecnología puede transformar la </w:t>
      </w:r>
      <w:r w:rsidRPr="00DD6A2F">
        <w:rPr>
          <w:b/>
          <w:bCs/>
        </w:rPr>
        <w:t>gestión pública</w:t>
      </w:r>
      <w:r w:rsidRPr="00DD6A2F">
        <w:t xml:space="preserve">. Un detalle que parece tan simple, como usar un lector de huella digital, puede ahorrar tiempo, evitar errores y dar confianza a cientos de trabajadores. Este proyecto demuestra que </w:t>
      </w:r>
      <w:r w:rsidRPr="00DD6A2F">
        <w:rPr>
          <w:b/>
          <w:bCs/>
        </w:rPr>
        <w:t xml:space="preserve">la buena gestión de la información es clave para el éxito de una </w:t>
      </w:r>
      <w:r w:rsidRPr="00DD6A2F">
        <w:rPr>
          <w:b/>
          <w:bCs/>
        </w:rPr>
        <w:lastRenderedPageBreak/>
        <w:t>institución</w:t>
      </w:r>
      <w:r w:rsidRPr="00DD6A2F">
        <w:t>. Como estudiantes, podemos aprender que la organización y el uso responsable de la tecnología no solo ayudan en la escuela, también impactan en la vida de muchas personas cuando se aplican en el mundo real.</w:t>
      </w:r>
    </w:p>
    <w:p w14:paraId="532BC5C5" w14:textId="77777777" w:rsidR="00864D4A" w:rsidRDefault="00864D4A" w:rsidP="00864D4A">
      <w:pPr>
        <w:pStyle w:val="Estilo1"/>
      </w:pPr>
    </w:p>
    <w:p w14:paraId="38EAD6BF" w14:textId="499C3014" w:rsidR="00864D4A" w:rsidRPr="00C6743E" w:rsidRDefault="00864D4A" w:rsidP="00864D4A">
      <w:pPr>
        <w:rPr>
          <w:b w:val="0"/>
          <w:bCs/>
        </w:rPr>
      </w:pPr>
      <w:r w:rsidRPr="000B162A">
        <w:rPr>
          <w:sz w:val="40"/>
          <w:szCs w:val="40"/>
        </w:rPr>
        <w:t xml:space="preserve">Artículo </w:t>
      </w:r>
      <w:r>
        <w:rPr>
          <w:sz w:val="40"/>
          <w:szCs w:val="40"/>
        </w:rPr>
        <w:t>6</w:t>
      </w:r>
      <w:r w:rsidRPr="000B162A">
        <w:rPr>
          <w:sz w:val="40"/>
          <w:szCs w:val="40"/>
        </w:rPr>
        <w:t xml:space="preserve"> – </w:t>
      </w:r>
      <w:r w:rsidR="003E1E65" w:rsidRPr="003E1E65">
        <w:rPr>
          <w:sz w:val="40"/>
          <w:szCs w:val="40"/>
        </w:rPr>
        <w:t>Implementación de un sistema web para la gestión de mesa de ayuda en el módulo procesal penal de la Corte Superior</w:t>
      </w:r>
    </w:p>
    <w:p w14:paraId="38996431" w14:textId="243D367A" w:rsidR="00864D4A" w:rsidRDefault="00864D4A" w:rsidP="00864D4A">
      <w:pPr>
        <w:rPr>
          <w:sz w:val="40"/>
          <w:szCs w:val="40"/>
        </w:rPr>
      </w:pPr>
    </w:p>
    <w:p w14:paraId="4C989ADE" w14:textId="5B03D822" w:rsidR="00864D4A" w:rsidRPr="003E1E65" w:rsidRDefault="003E1E65" w:rsidP="003E1E65">
      <w:pPr>
        <w:pStyle w:val="Estilo1"/>
        <w:rPr>
          <w:b/>
        </w:rPr>
      </w:pPr>
      <w:r w:rsidRPr="00164601">
        <w:t xml:space="preserve">La </w:t>
      </w:r>
      <w:r w:rsidRPr="00164601">
        <w:rPr>
          <w:b/>
          <w:bCs/>
        </w:rPr>
        <w:t>mesa de ayuda (</w:t>
      </w:r>
      <w:proofErr w:type="spellStart"/>
      <w:r w:rsidRPr="00164601">
        <w:rPr>
          <w:b/>
          <w:bCs/>
        </w:rPr>
        <w:t>service</w:t>
      </w:r>
      <w:proofErr w:type="spellEnd"/>
      <w:r w:rsidRPr="00164601">
        <w:rPr>
          <w:b/>
          <w:bCs/>
        </w:rPr>
        <w:t xml:space="preserve"> </w:t>
      </w:r>
      <w:proofErr w:type="spellStart"/>
      <w:r w:rsidRPr="00164601">
        <w:rPr>
          <w:b/>
          <w:bCs/>
        </w:rPr>
        <w:t>desk</w:t>
      </w:r>
      <w:proofErr w:type="spellEnd"/>
      <w:r w:rsidRPr="00164601">
        <w:rPr>
          <w:b/>
          <w:bCs/>
        </w:rPr>
        <w:t>)</w:t>
      </w:r>
      <w:r w:rsidRPr="00164601">
        <w:t xml:space="preserve"> ha pasado de ser un centro reactivo de soporte técnico a convertirse en un elemento </w:t>
      </w:r>
      <w:r w:rsidRPr="00164601">
        <w:rPr>
          <w:b/>
          <w:bCs/>
        </w:rPr>
        <w:t>estratégico</w:t>
      </w:r>
      <w:r w:rsidRPr="00164601">
        <w:t xml:space="preserve"> dentro de las organizaciones. Hoy no solo resuelve incidentes, sino que gestiona requerimientos, comunica áreas, promueve la adopción tecnológica y asegura la continuidad de los servicios TI. Su importancia se ve reflejada en casos como el de </w:t>
      </w:r>
      <w:proofErr w:type="spellStart"/>
      <w:r w:rsidRPr="00164601">
        <w:rPr>
          <w:b/>
          <w:bCs/>
        </w:rPr>
        <w:t>Dupree</w:t>
      </w:r>
      <w:proofErr w:type="spellEnd"/>
      <w:r w:rsidRPr="00164601">
        <w:t xml:space="preserve">, donde la aplicación de </w:t>
      </w:r>
      <w:r w:rsidRPr="00164601">
        <w:rPr>
          <w:b/>
          <w:bCs/>
        </w:rPr>
        <w:t>ITIL</w:t>
      </w:r>
      <w:r w:rsidRPr="00164601">
        <w:t xml:space="preserve"> mejoró los tiempos de respuesta y la eficiencia del servicio.</w:t>
      </w:r>
      <w:r w:rsidRPr="00164601">
        <w:br/>
        <w:t xml:space="preserve">En el </w:t>
      </w:r>
      <w:r w:rsidRPr="00164601">
        <w:rPr>
          <w:b/>
          <w:bCs/>
        </w:rPr>
        <w:t>Módulo Procesal Penal de la Corte Superior de Justicia de Lima</w:t>
      </w:r>
      <w:r w:rsidRPr="00164601">
        <w:t>, la falta de un sistema formal provoca problemas: comunicación desorganizada, ausencia de prioridades, distribución desigual del trabajo, falta de registro histórico de incidentes y escasa trazabilidad. Esto genera demoras, sobrecarga en el personal y deterioro en la calidad de atención al usuario.</w:t>
      </w:r>
      <w:r w:rsidRPr="00164601">
        <w:br/>
        <w:t xml:space="preserve">La investigación propone </w:t>
      </w:r>
      <w:r w:rsidRPr="00164601">
        <w:rPr>
          <w:b/>
          <w:bCs/>
        </w:rPr>
        <w:t>implementar un sistema web</w:t>
      </w:r>
      <w:r w:rsidRPr="00164601">
        <w:t xml:space="preserve"> que centralice la información, permita registrar incidentes y requerimientos, optimice tiempos de atención y garantice transparencia mediante reportes y gráficas. Además, busca aplicar </w:t>
      </w:r>
      <w:r w:rsidRPr="00164601">
        <w:rPr>
          <w:b/>
          <w:bCs/>
        </w:rPr>
        <w:t>buenas prácticas ITIL</w:t>
      </w:r>
      <w:r w:rsidRPr="00164601">
        <w:t>, fortaleciendo la modernización judicial peruana y contribuyendo a una gestión más eficiente y confiable de los servicios TI.</w:t>
      </w:r>
    </w:p>
    <w:p w14:paraId="3ABD04FE" w14:textId="77777777" w:rsidR="00864D4A" w:rsidRDefault="00864D4A" w:rsidP="00864D4A">
      <w:pPr>
        <w:spacing w:after="200"/>
        <w:jc w:val="center"/>
        <w:rPr>
          <w:noProof/>
          <w:sz w:val="36"/>
          <w:szCs w:val="28"/>
        </w:rPr>
      </w:pPr>
      <w:r>
        <w:rPr>
          <w:noProof/>
          <w:sz w:val="48"/>
          <w:szCs w:val="40"/>
        </w:rPr>
        <mc:AlternateContent>
          <mc:Choice Requires="wps">
            <w:drawing>
              <wp:anchor distT="0" distB="0" distL="114300" distR="114300" simplePos="0" relativeHeight="251684864" behindDoc="0" locked="0" layoutInCell="1" allowOverlap="1" wp14:anchorId="521B7D86" wp14:editId="03AB5E01">
                <wp:simplePos x="0" y="0"/>
                <wp:positionH relativeFrom="page">
                  <wp:align>left</wp:align>
                </wp:positionH>
                <wp:positionV relativeFrom="paragraph">
                  <wp:posOffset>1551940</wp:posOffset>
                </wp:positionV>
                <wp:extent cx="7546975" cy="1134745"/>
                <wp:effectExtent l="0" t="0" r="0" b="8255"/>
                <wp:wrapTopAndBottom/>
                <wp:docPr id="1788351412" name="Rectángulo 1788351412"/>
                <wp:cNvGraphicFramePr/>
                <a:graphic xmlns:a="http://schemas.openxmlformats.org/drawingml/2006/main">
                  <a:graphicData uri="http://schemas.microsoft.com/office/word/2010/wordprocessingShape">
                    <wps:wsp>
                      <wps:cNvSpPr/>
                      <wps:spPr>
                        <a:xfrm>
                          <a:off x="0" y="0"/>
                          <a:ext cx="7546975" cy="113474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B2AD6D" w14:textId="77777777" w:rsidR="00864D4A" w:rsidRPr="00D80ECB" w:rsidRDefault="00864D4A" w:rsidP="00864D4A">
                            <w:pPr>
                              <w:rPr>
                                <w:sz w:val="40"/>
                                <w:szCs w:val="32"/>
                                <w:lang w:val="es-CO"/>
                              </w:rPr>
                            </w:pPr>
                            <w:r w:rsidRPr="00D80ECB">
                              <w:rPr>
                                <w:sz w:val="40"/>
                                <w:szCs w:val="32"/>
                                <w:lang w:val="es-CO"/>
                              </w:rPr>
                              <w:t xml:space="preserve">Referencia: </w:t>
                            </w:r>
                          </w:p>
                          <w:p w14:paraId="62B41938" w14:textId="5F05A8AD" w:rsidR="00864D4A" w:rsidRPr="00573B84" w:rsidRDefault="003E1E65" w:rsidP="00864D4A">
                            <w:pPr>
                              <w:rPr>
                                <w:sz w:val="36"/>
                                <w:szCs w:val="36"/>
                                <w:lang w:val="es-CO" w:eastAsia="es-CO"/>
                              </w:rPr>
                            </w:pPr>
                            <w:hyperlink r:id="rId26" w:history="1">
                              <w:r w:rsidRPr="003E1E65">
                                <w:rPr>
                                  <w:rStyle w:val="Hipervnculo"/>
                                  <w:sz w:val="36"/>
                                  <w:szCs w:val="36"/>
                                  <w:lang w:val="es-CO" w:eastAsia="es-CO"/>
                                </w:rPr>
                                <w:t>Implementación de un sistema web para la gestión de mesa de ayuda</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1B7D86" id="Rectángulo 1788351412" o:spid="_x0000_s1034" style="position:absolute;left:0;text-align:left;margin-left:0;margin-top:122.2pt;width:594.25pt;height:89.35pt;z-index:251684864;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" fillcolor="#7ad6cf [1945]" stroked="f" strokeweight="2pt">
                <v:textbox>
                  <w:txbxContent>
                    <w:p w14:paraId="75B2AD6D" w14:textId="77777777" w:rsidR="00864D4A" w:rsidRPr="00D80ECB" w:rsidRDefault="00864D4A" w:rsidP="00864D4A">
                      <w:pPr>
                        <w:rPr>
                          <w:sz w:val="40"/>
                          <w:szCs w:val="32"/>
                          <w:lang w:val="es-CO"/>
                        </w:rPr>
                      </w:pPr>
                      <w:r w:rsidRPr="00D80ECB">
                        <w:rPr>
                          <w:sz w:val="40"/>
                          <w:szCs w:val="32"/>
                          <w:lang w:val="es-CO"/>
                        </w:rPr>
                        <w:t xml:space="preserve">Referencia: </w:t>
                      </w:r>
                    </w:p>
                    <w:p w14:paraId="62B41938" w14:textId="5F05A8AD" w:rsidR="00864D4A" w:rsidRPr="00573B84" w:rsidRDefault="003E1E65" w:rsidP="00864D4A">
                      <w:pPr>
                        <w:rPr>
                          <w:sz w:val="36"/>
                          <w:szCs w:val="36"/>
                          <w:lang w:val="es-CO" w:eastAsia="es-CO"/>
                        </w:rPr>
                      </w:pPr>
                      <w:hyperlink r:id="rId27" w:history="1">
                        <w:r w:rsidRPr="003E1E65">
                          <w:rPr>
                            <w:rStyle w:val="Hipervnculo"/>
                            <w:sz w:val="36"/>
                            <w:szCs w:val="36"/>
                            <w:lang w:val="es-CO" w:eastAsia="es-CO"/>
                          </w:rPr>
                          <w:t>Implementación de un sistema web para la gestión de mesa de ayuda</w:t>
                        </w:r>
                      </w:hyperlink>
                    </w:p>
                  </w:txbxContent>
                </v:textbox>
                <w10:wrap type="topAndBottom" anchorx="page"/>
              </v:rect>
            </w:pict>
          </mc:Fallback>
        </mc:AlternateContent>
      </w:r>
      <w:r>
        <w:rPr>
          <w:noProof/>
        </w:rPr>
        <w:drawing>
          <wp:inline distT="0" distB="0" distL="0" distR="0" wp14:anchorId="6041FFC3" wp14:editId="200FFF80">
            <wp:extent cx="1325839" cy="2206858"/>
            <wp:effectExtent l="0" t="2540" r="5715" b="5715"/>
            <wp:docPr id="905728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28222" name="Imagen 1"/>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rot="16200000">
                      <a:off x="0" y="0"/>
                      <a:ext cx="1330746" cy="2215026"/>
                    </a:xfrm>
                    <a:prstGeom prst="rect">
                      <a:avLst/>
                    </a:prstGeom>
                    <a:noFill/>
                    <a:ln>
                      <a:noFill/>
                    </a:ln>
                  </pic:spPr>
                </pic:pic>
              </a:graphicData>
            </a:graphic>
          </wp:inline>
        </w:drawing>
      </w:r>
    </w:p>
    <w:p w14:paraId="0075671C" w14:textId="77777777" w:rsidR="00864D4A" w:rsidRDefault="00864D4A" w:rsidP="00864D4A">
      <w:pPr>
        <w:spacing w:after="200"/>
        <w:rPr>
          <w:noProof/>
          <w:sz w:val="40"/>
          <w:szCs w:val="32"/>
        </w:rPr>
      </w:pPr>
      <w:r w:rsidRPr="007C383D">
        <w:rPr>
          <w:noProof/>
          <w:sz w:val="40"/>
          <w:szCs w:val="32"/>
        </w:rPr>
        <w:lastRenderedPageBreak/>
        <w:t>Reflexión:</w:t>
      </w:r>
    </w:p>
    <w:p w14:paraId="786C818B" w14:textId="5B5C4011" w:rsidR="00864D4A" w:rsidRDefault="003E1E65" w:rsidP="003E1E65">
      <w:pPr>
        <w:pStyle w:val="Estilo1"/>
      </w:pPr>
      <w:r w:rsidRPr="00164601">
        <w:t xml:space="preserve">Este caso me demuestra cómo los </w:t>
      </w:r>
      <w:r w:rsidRPr="00164601">
        <w:rPr>
          <w:b/>
          <w:bCs/>
        </w:rPr>
        <w:t>procesos mal organizados afectan a toda una institución</w:t>
      </w:r>
      <w:r w:rsidRPr="00164601">
        <w:t>. Si no hay registro ni seguimiento, el trabajo se hace más lento y los usuarios pierden confianza. La propuesta de implementar un sistema web me parece muy valiosa porque convierte el desorden en un flujo claro y medible. En lo personal, siento que esto se parece mucho a nuestra vida diaria: cuando no llevamos un control de tareas o no organizamos nuestros pendientes, terminamos agobiados y olvidando cosas importantes. Pero si usamos una agenda o una aplicación para registrar y priorizar, la carga se vuelve más llevadera.</w:t>
      </w:r>
      <w:r w:rsidRPr="00164601">
        <w:br/>
        <w:t xml:space="preserve">La tecnología no solo soluciona problemas técnicos, también enseña </w:t>
      </w:r>
      <w:r w:rsidRPr="00164601">
        <w:rPr>
          <w:b/>
          <w:bCs/>
        </w:rPr>
        <w:t>disciplina y organización</w:t>
      </w:r>
      <w:r w:rsidRPr="00164601">
        <w:t>.</w:t>
      </w:r>
    </w:p>
    <w:p w14:paraId="2DCA219D" w14:textId="77777777" w:rsidR="000B19F9" w:rsidRDefault="000B19F9" w:rsidP="003E1E65">
      <w:pPr>
        <w:pStyle w:val="Estilo1"/>
      </w:pPr>
    </w:p>
    <w:p w14:paraId="7E2CCAD1" w14:textId="09DBDEDB" w:rsidR="000B19F9" w:rsidRDefault="000B19F9" w:rsidP="000B19F9">
      <w:pPr>
        <w:rPr>
          <w:b w:val="0"/>
          <w:bCs/>
        </w:rPr>
      </w:pPr>
      <w:r w:rsidRPr="000B162A">
        <w:rPr>
          <w:sz w:val="40"/>
          <w:szCs w:val="40"/>
        </w:rPr>
        <w:t xml:space="preserve">Artículo </w:t>
      </w:r>
      <w:r>
        <w:rPr>
          <w:sz w:val="40"/>
          <w:szCs w:val="40"/>
        </w:rPr>
        <w:t>7</w:t>
      </w:r>
      <w:r w:rsidRPr="000B162A">
        <w:rPr>
          <w:sz w:val="40"/>
          <w:szCs w:val="40"/>
        </w:rPr>
        <w:t xml:space="preserve"> – </w:t>
      </w:r>
      <w:r w:rsidRPr="000B19F9">
        <w:rPr>
          <w:sz w:val="40"/>
          <w:szCs w:val="40"/>
        </w:rPr>
        <w:t>Implementación de una arquitectura modular en Laravel para sistemas web mantenibles</w:t>
      </w:r>
    </w:p>
    <w:p w14:paraId="0ED67806" w14:textId="77777777" w:rsidR="000B19F9" w:rsidRDefault="000B19F9" w:rsidP="000B19F9">
      <w:pPr>
        <w:rPr>
          <w:sz w:val="40"/>
          <w:szCs w:val="40"/>
        </w:rPr>
      </w:pPr>
    </w:p>
    <w:p w14:paraId="176DABD0" w14:textId="630D3565" w:rsidR="000B19F9" w:rsidRPr="003E1E65" w:rsidRDefault="000B19F9" w:rsidP="000B19F9">
      <w:pPr>
        <w:pStyle w:val="Estilo1"/>
        <w:rPr>
          <w:b/>
        </w:rPr>
      </w:pPr>
      <w:r w:rsidRPr="00C6743E">
        <w:t xml:space="preserve">El patrón </w:t>
      </w:r>
      <w:r w:rsidRPr="00C6743E">
        <w:rPr>
          <w:b/>
          <w:bCs/>
        </w:rPr>
        <w:t>Modelo-Vista-Controlador (MVC)</w:t>
      </w:r>
      <w:r w:rsidRPr="00C6743E">
        <w:t xml:space="preserve"> ha sido una de las arquitecturas más utilizadas en el desarrollo web porque separa responsabilidades: el </w:t>
      </w:r>
      <w:r w:rsidRPr="00C6743E">
        <w:rPr>
          <w:i/>
          <w:iCs/>
        </w:rPr>
        <w:t>Modelo</w:t>
      </w:r>
      <w:r w:rsidRPr="00C6743E">
        <w:t xml:space="preserve"> gestiona los datos, la </w:t>
      </w:r>
      <w:r w:rsidRPr="00C6743E">
        <w:rPr>
          <w:i/>
          <w:iCs/>
        </w:rPr>
        <w:t>Vista</w:t>
      </w:r>
      <w:r w:rsidRPr="00C6743E">
        <w:t xml:space="preserve"> presenta la información y el </w:t>
      </w:r>
      <w:r w:rsidRPr="00C6743E">
        <w:rPr>
          <w:i/>
          <w:iCs/>
        </w:rPr>
        <w:t>Controlador</w:t>
      </w:r>
      <w:r w:rsidRPr="00C6743E">
        <w:t xml:space="preserve"> coordina la comunicación. Sin embargo, cuando no se aplica correctamente, aparecen problemas como controladores sobrecargados, lógica compleja en los modelos y consultas mal ubicadas, lo que afecta la </w:t>
      </w:r>
      <w:r w:rsidRPr="00C6743E">
        <w:rPr>
          <w:b/>
          <w:bCs/>
        </w:rPr>
        <w:t>mantenibilidad y escalabilidad</w:t>
      </w:r>
      <w:r w:rsidRPr="00C6743E">
        <w:t xml:space="preserve"> de las aplicaciones.</w:t>
      </w:r>
      <w:r w:rsidRPr="00C6743E">
        <w:br/>
        <w:t xml:space="preserve">Para superar estas limitaciones, se propone una </w:t>
      </w:r>
      <w:r w:rsidRPr="00C6743E">
        <w:rPr>
          <w:b/>
          <w:bCs/>
        </w:rPr>
        <w:t>arquitectura modular en Laravel</w:t>
      </w:r>
      <w:r w:rsidRPr="00C6743E">
        <w:t xml:space="preserve"> que organiza el sistema en componentes especializados y módulos de negocio. Esto permite reducir el acoplamiento, mejorar la cohesión y aplicar principios de diseño como </w:t>
      </w:r>
      <w:r w:rsidRPr="00C6743E">
        <w:rPr>
          <w:b/>
          <w:bCs/>
        </w:rPr>
        <w:t>Responsabilidad Única (SRP)</w:t>
      </w:r>
      <w:r w:rsidRPr="00C6743E">
        <w:t xml:space="preserve"> y </w:t>
      </w:r>
      <w:r w:rsidRPr="00C6743E">
        <w:rPr>
          <w:b/>
          <w:bCs/>
        </w:rPr>
        <w:t>Cierre Común (CCP)</w:t>
      </w:r>
      <w:r w:rsidRPr="00C6743E">
        <w:t xml:space="preserve">. Entre los elementos clave de esta arquitectura están: </w:t>
      </w:r>
      <w:r w:rsidRPr="00C6743E">
        <w:rPr>
          <w:i/>
          <w:iCs/>
        </w:rPr>
        <w:t>Modelos</w:t>
      </w:r>
      <w:r w:rsidRPr="00C6743E">
        <w:t xml:space="preserve">, </w:t>
      </w:r>
      <w:r w:rsidRPr="00C6743E">
        <w:rPr>
          <w:i/>
          <w:iCs/>
        </w:rPr>
        <w:t>QueryBuilders</w:t>
      </w:r>
      <w:r w:rsidRPr="00C6743E">
        <w:t xml:space="preserve">, </w:t>
      </w:r>
      <w:r w:rsidRPr="00C6743E">
        <w:rPr>
          <w:i/>
          <w:iCs/>
        </w:rPr>
        <w:t>Actions</w:t>
      </w:r>
      <w:r w:rsidRPr="00C6743E">
        <w:t xml:space="preserve"> (casos de uso), </w:t>
      </w:r>
      <w:r w:rsidRPr="00C6743E">
        <w:rPr>
          <w:i/>
          <w:iCs/>
        </w:rPr>
        <w:t>Enums</w:t>
      </w:r>
      <w:r w:rsidRPr="00C6743E">
        <w:t xml:space="preserve"> (constantes), </w:t>
      </w:r>
      <w:r w:rsidRPr="00C6743E">
        <w:rPr>
          <w:i/>
          <w:iCs/>
        </w:rPr>
        <w:t>Excepciones</w:t>
      </w:r>
      <w:r w:rsidRPr="00C6743E">
        <w:t xml:space="preserve">, </w:t>
      </w:r>
      <w:r w:rsidRPr="00C6743E">
        <w:rPr>
          <w:i/>
          <w:iCs/>
        </w:rPr>
        <w:t>Filters</w:t>
      </w:r>
      <w:r w:rsidRPr="00C6743E">
        <w:t xml:space="preserve">, </w:t>
      </w:r>
      <w:r w:rsidRPr="00C6743E">
        <w:rPr>
          <w:i/>
          <w:iCs/>
        </w:rPr>
        <w:t>Componentes Livewire</w:t>
      </w:r>
      <w:r w:rsidRPr="00C6743E">
        <w:t xml:space="preserve"> y </w:t>
      </w:r>
      <w:r w:rsidRPr="00C6743E">
        <w:rPr>
          <w:i/>
          <w:iCs/>
        </w:rPr>
        <w:t>DTOs/FormObjects</w:t>
      </w:r>
      <w:r w:rsidRPr="00C6743E">
        <w:t xml:space="preserve"> para validar y transferir datos.</w:t>
      </w:r>
      <w:r w:rsidRPr="00C6743E">
        <w:br/>
        <w:t>Gracias a esta estructura, Laravel evoluciona más allá del MVC tradicional, ofreciendo una forma más clara y organizada de desarrollar sistemas web complejos, mejorando su mantenibilidad, calidad y escalabilidad.</w:t>
      </w:r>
    </w:p>
    <w:p w14:paraId="65651603" w14:textId="77777777" w:rsidR="000B19F9" w:rsidRDefault="000B19F9" w:rsidP="000B19F9">
      <w:pPr>
        <w:spacing w:after="200"/>
        <w:jc w:val="center"/>
        <w:rPr>
          <w:noProof/>
          <w:sz w:val="36"/>
          <w:szCs w:val="28"/>
        </w:rPr>
      </w:pPr>
      <w:r>
        <w:rPr>
          <w:noProof/>
          <w:sz w:val="48"/>
          <w:szCs w:val="40"/>
        </w:rPr>
        <w:lastRenderedPageBreak/>
        <mc:AlternateContent>
          <mc:Choice Requires="wps">
            <w:drawing>
              <wp:anchor distT="0" distB="0" distL="114300" distR="114300" simplePos="0" relativeHeight="251686912" behindDoc="0" locked="0" layoutInCell="1" allowOverlap="1" wp14:anchorId="314042C2" wp14:editId="094DD0D1">
                <wp:simplePos x="0" y="0"/>
                <wp:positionH relativeFrom="page">
                  <wp:align>left</wp:align>
                </wp:positionH>
                <wp:positionV relativeFrom="paragraph">
                  <wp:posOffset>1551940</wp:posOffset>
                </wp:positionV>
                <wp:extent cx="7546975" cy="1134745"/>
                <wp:effectExtent l="0" t="0" r="0" b="8255"/>
                <wp:wrapTopAndBottom/>
                <wp:docPr id="874087525" name="Rectángulo 874087525"/>
                <wp:cNvGraphicFramePr/>
                <a:graphic xmlns:a="http://schemas.openxmlformats.org/drawingml/2006/main">
                  <a:graphicData uri="http://schemas.microsoft.com/office/word/2010/wordprocessingShape">
                    <wps:wsp>
                      <wps:cNvSpPr/>
                      <wps:spPr>
                        <a:xfrm>
                          <a:off x="0" y="0"/>
                          <a:ext cx="7546975" cy="113474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380BAA" w14:textId="77777777" w:rsidR="000B19F9" w:rsidRPr="00D80ECB" w:rsidRDefault="000B19F9" w:rsidP="000B19F9">
                            <w:pPr>
                              <w:rPr>
                                <w:sz w:val="40"/>
                                <w:szCs w:val="32"/>
                                <w:lang w:val="es-CO"/>
                              </w:rPr>
                            </w:pPr>
                            <w:r w:rsidRPr="00D80ECB">
                              <w:rPr>
                                <w:sz w:val="40"/>
                                <w:szCs w:val="32"/>
                                <w:lang w:val="es-CO"/>
                              </w:rPr>
                              <w:t xml:space="preserve">Referencia: </w:t>
                            </w:r>
                          </w:p>
                          <w:p w14:paraId="0F2473F1" w14:textId="0E3F883E" w:rsidR="000B19F9" w:rsidRPr="00573B84" w:rsidRDefault="000B19F9" w:rsidP="000B19F9">
                            <w:pPr>
                              <w:ind w:left="720" w:hanging="720"/>
                              <w:rPr>
                                <w:sz w:val="36"/>
                                <w:szCs w:val="36"/>
                                <w:lang w:val="es-CO" w:eastAsia="es-CO"/>
                              </w:rPr>
                            </w:pPr>
                            <w:hyperlink r:id="rId29" w:history="1">
                              <w:r w:rsidRPr="000B19F9">
                                <w:rPr>
                                  <w:rStyle w:val="Hipervnculo"/>
                                  <w:sz w:val="36"/>
                                  <w:szCs w:val="36"/>
                                  <w:lang w:val="es-CO" w:eastAsia="es-CO"/>
                                </w:rPr>
                                <w:t xml:space="preserve">Patrón MVC aplicado en Laravel y React para gestión de </w:t>
                              </w:r>
                              <w:proofErr w:type="gramStart"/>
                              <w:r w:rsidRPr="000B19F9">
                                <w:rPr>
                                  <w:rStyle w:val="Hipervnculo"/>
                                  <w:sz w:val="36"/>
                                  <w:szCs w:val="36"/>
                                  <w:lang w:val="es-CO" w:eastAsia="es-CO"/>
                                </w:rPr>
                                <w:t>tickets</w:t>
                              </w:r>
                              <w:proofErr w:type="gramEnd"/>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4042C2" id="Rectángulo 874087525" o:spid="_x0000_s1035" style="position:absolute;left:0;text-align:left;margin-left:0;margin-top:122.2pt;width:594.25pt;height:89.35pt;z-index:25168691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" fillcolor="#7ad6cf [1945]" stroked="f" strokeweight="2pt">
                <v:textbox>
                  <w:txbxContent>
                    <w:p w14:paraId="66380BAA" w14:textId="77777777" w:rsidR="000B19F9" w:rsidRPr="00D80ECB" w:rsidRDefault="000B19F9" w:rsidP="000B19F9">
                      <w:pPr>
                        <w:rPr>
                          <w:sz w:val="40"/>
                          <w:szCs w:val="32"/>
                          <w:lang w:val="es-CO"/>
                        </w:rPr>
                      </w:pPr>
                      <w:r w:rsidRPr="00D80ECB">
                        <w:rPr>
                          <w:sz w:val="40"/>
                          <w:szCs w:val="32"/>
                          <w:lang w:val="es-CO"/>
                        </w:rPr>
                        <w:t xml:space="preserve">Referencia: </w:t>
                      </w:r>
                    </w:p>
                    <w:p w14:paraId="0F2473F1" w14:textId="0E3F883E" w:rsidR="000B19F9" w:rsidRPr="00573B84" w:rsidRDefault="000B19F9" w:rsidP="000B19F9">
                      <w:pPr>
                        <w:ind w:left="720" w:hanging="720"/>
                        <w:rPr>
                          <w:sz w:val="36"/>
                          <w:szCs w:val="36"/>
                          <w:lang w:val="es-CO" w:eastAsia="es-CO"/>
                        </w:rPr>
                      </w:pPr>
                      <w:hyperlink r:id="rId30" w:history="1">
                        <w:r w:rsidRPr="000B19F9">
                          <w:rPr>
                            <w:rStyle w:val="Hipervnculo"/>
                            <w:sz w:val="36"/>
                            <w:szCs w:val="36"/>
                            <w:lang w:val="es-CO" w:eastAsia="es-CO"/>
                          </w:rPr>
                          <w:t xml:space="preserve">Patrón MVC aplicado en Laravel y React para gestión de </w:t>
                        </w:r>
                        <w:proofErr w:type="gramStart"/>
                        <w:r w:rsidRPr="000B19F9">
                          <w:rPr>
                            <w:rStyle w:val="Hipervnculo"/>
                            <w:sz w:val="36"/>
                            <w:szCs w:val="36"/>
                            <w:lang w:val="es-CO" w:eastAsia="es-CO"/>
                          </w:rPr>
                          <w:t>tickets</w:t>
                        </w:r>
                        <w:proofErr w:type="gramEnd"/>
                      </w:hyperlink>
                    </w:p>
                  </w:txbxContent>
                </v:textbox>
                <w10:wrap type="topAndBottom" anchorx="page"/>
              </v:rect>
            </w:pict>
          </mc:Fallback>
        </mc:AlternateContent>
      </w:r>
      <w:r>
        <w:rPr>
          <w:noProof/>
        </w:rPr>
        <w:drawing>
          <wp:inline distT="0" distB="0" distL="0" distR="0" wp14:anchorId="09508838" wp14:editId="0B503BBA">
            <wp:extent cx="1186915" cy="2984777"/>
            <wp:effectExtent l="0" t="3492" r="0" b="0"/>
            <wp:docPr id="1319768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68510" name="Imagen 1"/>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rot="16200000">
                      <a:off x="0" y="0"/>
                      <a:ext cx="1191552" cy="2996437"/>
                    </a:xfrm>
                    <a:prstGeom prst="rect">
                      <a:avLst/>
                    </a:prstGeom>
                    <a:noFill/>
                    <a:ln>
                      <a:noFill/>
                    </a:ln>
                  </pic:spPr>
                </pic:pic>
              </a:graphicData>
            </a:graphic>
          </wp:inline>
        </w:drawing>
      </w:r>
    </w:p>
    <w:p w14:paraId="720A6DEB" w14:textId="77777777" w:rsidR="000B19F9" w:rsidRDefault="000B19F9" w:rsidP="000B19F9">
      <w:pPr>
        <w:spacing w:after="200"/>
        <w:rPr>
          <w:noProof/>
          <w:sz w:val="40"/>
          <w:szCs w:val="32"/>
        </w:rPr>
      </w:pPr>
      <w:r w:rsidRPr="007C383D">
        <w:rPr>
          <w:noProof/>
          <w:sz w:val="40"/>
          <w:szCs w:val="32"/>
        </w:rPr>
        <w:t>Reflexión:</w:t>
      </w:r>
    </w:p>
    <w:p w14:paraId="06903B1A" w14:textId="2E341AA7" w:rsidR="000B19F9" w:rsidRDefault="000B19F9" w:rsidP="003E1E65">
      <w:pPr>
        <w:pStyle w:val="Estilo1"/>
      </w:pPr>
      <w:r w:rsidRPr="00C6743E">
        <w:t xml:space="preserve">Este tema me deja claro que no basta con que un sistema funcione: debe ser </w:t>
      </w:r>
      <w:r w:rsidRPr="00C6743E">
        <w:rPr>
          <w:b/>
          <w:bCs/>
        </w:rPr>
        <w:t>mantenible y escalable</w:t>
      </w:r>
      <w:r w:rsidRPr="00C6743E">
        <w:t xml:space="preserve"> en el tiempo. Si el código está desordenado, los cambios futuros se vuelven un dolor de cabeza. La arquitectura modular en Laravel me parece una gran idea porque organiza todo en piezas pequeñas y fáciles de entender. En la vida diaria, esto se parece a organizar una mochila: si cada cosa está en su lugar, encontrar lo que necesitamos es más rápido y menos estresante. Como estudiantes, podemos aplicar este principio en nuestro estudio: separar tareas, organizar ideas y trabajar paso a paso para lograr mejores resultados.</w:t>
      </w:r>
    </w:p>
    <w:p w14:paraId="460C41C6" w14:textId="77777777" w:rsidR="000B19F9" w:rsidRDefault="000B19F9" w:rsidP="003E1E65">
      <w:pPr>
        <w:pStyle w:val="Estilo1"/>
      </w:pPr>
    </w:p>
    <w:p w14:paraId="784DC1F4" w14:textId="5AF40801" w:rsidR="000B19F9" w:rsidRDefault="000B19F9" w:rsidP="000B19F9">
      <w:pPr>
        <w:rPr>
          <w:b w:val="0"/>
          <w:bCs/>
        </w:rPr>
      </w:pPr>
      <w:r w:rsidRPr="000B162A">
        <w:rPr>
          <w:sz w:val="40"/>
          <w:szCs w:val="40"/>
        </w:rPr>
        <w:t xml:space="preserve">Artículo </w:t>
      </w:r>
      <w:r w:rsidR="00EB683A">
        <w:rPr>
          <w:sz w:val="40"/>
          <w:szCs w:val="40"/>
        </w:rPr>
        <w:t>8</w:t>
      </w:r>
      <w:r w:rsidRPr="000B162A">
        <w:rPr>
          <w:sz w:val="40"/>
          <w:szCs w:val="40"/>
        </w:rPr>
        <w:t xml:space="preserve"> – </w:t>
      </w:r>
      <w:r w:rsidRPr="000B19F9">
        <w:rPr>
          <w:sz w:val="40"/>
          <w:szCs w:val="40"/>
        </w:rPr>
        <w:t>Implementación de una arquitectura modular en Laravel para sistemas web mantenibles</w:t>
      </w:r>
    </w:p>
    <w:p w14:paraId="5A16AF44" w14:textId="77777777" w:rsidR="000B19F9" w:rsidRDefault="000B19F9" w:rsidP="000B19F9">
      <w:pPr>
        <w:rPr>
          <w:sz w:val="40"/>
          <w:szCs w:val="40"/>
        </w:rPr>
      </w:pPr>
    </w:p>
    <w:p w14:paraId="334EA6D6" w14:textId="77777777" w:rsidR="000B19F9" w:rsidRPr="003E1E65" w:rsidRDefault="000B19F9" w:rsidP="000B19F9">
      <w:pPr>
        <w:pStyle w:val="Estilo1"/>
        <w:rPr>
          <w:b/>
        </w:rPr>
      </w:pPr>
      <w:r w:rsidRPr="00C6743E">
        <w:t xml:space="preserve">El patrón </w:t>
      </w:r>
      <w:r w:rsidRPr="00C6743E">
        <w:rPr>
          <w:b/>
          <w:bCs/>
        </w:rPr>
        <w:t>Modelo-Vista-Controlador (MVC)</w:t>
      </w:r>
      <w:r w:rsidRPr="00C6743E">
        <w:t xml:space="preserve"> ha sido una de las arquitecturas más utilizadas en el desarrollo web porque separa responsabilidades: el </w:t>
      </w:r>
      <w:r w:rsidRPr="00C6743E">
        <w:rPr>
          <w:i/>
          <w:iCs/>
        </w:rPr>
        <w:t>Modelo</w:t>
      </w:r>
      <w:r w:rsidRPr="00C6743E">
        <w:t xml:space="preserve"> gestiona los datos, la </w:t>
      </w:r>
      <w:r w:rsidRPr="00C6743E">
        <w:rPr>
          <w:i/>
          <w:iCs/>
        </w:rPr>
        <w:t>Vista</w:t>
      </w:r>
      <w:r w:rsidRPr="00C6743E">
        <w:t xml:space="preserve"> presenta la información y el </w:t>
      </w:r>
      <w:r w:rsidRPr="00C6743E">
        <w:rPr>
          <w:i/>
          <w:iCs/>
        </w:rPr>
        <w:t>Controlador</w:t>
      </w:r>
      <w:r w:rsidRPr="00C6743E">
        <w:t xml:space="preserve"> coordina la comunicación. Sin embargo, cuando no se aplica correctamente, aparecen problemas como controladores sobrecargados, lógica compleja en los modelos y consultas mal ubicadas, lo que afecta la </w:t>
      </w:r>
      <w:r w:rsidRPr="00C6743E">
        <w:rPr>
          <w:b/>
          <w:bCs/>
        </w:rPr>
        <w:t>mantenibilidad y escalabilidad</w:t>
      </w:r>
      <w:r w:rsidRPr="00C6743E">
        <w:t xml:space="preserve"> de las aplicaciones.</w:t>
      </w:r>
      <w:r w:rsidRPr="00C6743E">
        <w:br/>
        <w:t xml:space="preserve">Para superar estas limitaciones, se propone una </w:t>
      </w:r>
      <w:r w:rsidRPr="00C6743E">
        <w:rPr>
          <w:b/>
          <w:bCs/>
        </w:rPr>
        <w:t>arquitectura modular en Laravel</w:t>
      </w:r>
      <w:r w:rsidRPr="00C6743E">
        <w:t xml:space="preserve"> que organiza el sistema en componentes especializados y módulos de negocio. Esto permite reducir el acoplamiento, mejorar la cohesión y aplicar principios de diseño como </w:t>
      </w:r>
      <w:r w:rsidRPr="00C6743E">
        <w:rPr>
          <w:b/>
          <w:bCs/>
        </w:rPr>
        <w:t>Responsabilidad Única (SRP)</w:t>
      </w:r>
      <w:r w:rsidRPr="00C6743E">
        <w:t xml:space="preserve"> y </w:t>
      </w:r>
      <w:r w:rsidRPr="00C6743E">
        <w:rPr>
          <w:b/>
          <w:bCs/>
        </w:rPr>
        <w:t>Cierre Común (CCP)</w:t>
      </w:r>
      <w:r w:rsidRPr="00C6743E">
        <w:t xml:space="preserve">. Entre los elementos clave de esta </w:t>
      </w:r>
      <w:r w:rsidRPr="00C6743E">
        <w:lastRenderedPageBreak/>
        <w:t xml:space="preserve">arquitectura están: </w:t>
      </w:r>
      <w:r w:rsidRPr="00C6743E">
        <w:rPr>
          <w:i/>
          <w:iCs/>
        </w:rPr>
        <w:t>Modelos</w:t>
      </w:r>
      <w:r w:rsidRPr="00C6743E">
        <w:t xml:space="preserve">, </w:t>
      </w:r>
      <w:r w:rsidRPr="00C6743E">
        <w:rPr>
          <w:i/>
          <w:iCs/>
        </w:rPr>
        <w:t>QueryBuilders</w:t>
      </w:r>
      <w:r w:rsidRPr="00C6743E">
        <w:t xml:space="preserve">, </w:t>
      </w:r>
      <w:r w:rsidRPr="00C6743E">
        <w:rPr>
          <w:i/>
          <w:iCs/>
        </w:rPr>
        <w:t>Actions</w:t>
      </w:r>
      <w:r w:rsidRPr="00C6743E">
        <w:t xml:space="preserve"> (casos de uso), </w:t>
      </w:r>
      <w:r w:rsidRPr="00C6743E">
        <w:rPr>
          <w:i/>
          <w:iCs/>
        </w:rPr>
        <w:t>Enums</w:t>
      </w:r>
      <w:r w:rsidRPr="00C6743E">
        <w:t xml:space="preserve"> (constantes), </w:t>
      </w:r>
      <w:r w:rsidRPr="00C6743E">
        <w:rPr>
          <w:i/>
          <w:iCs/>
        </w:rPr>
        <w:t>Excepciones</w:t>
      </w:r>
      <w:r w:rsidRPr="00C6743E">
        <w:t xml:space="preserve">, </w:t>
      </w:r>
      <w:r w:rsidRPr="00C6743E">
        <w:rPr>
          <w:i/>
          <w:iCs/>
        </w:rPr>
        <w:t>Filters</w:t>
      </w:r>
      <w:r w:rsidRPr="00C6743E">
        <w:t xml:space="preserve">, </w:t>
      </w:r>
      <w:r w:rsidRPr="00C6743E">
        <w:rPr>
          <w:i/>
          <w:iCs/>
        </w:rPr>
        <w:t>Componentes Livewire</w:t>
      </w:r>
      <w:r w:rsidRPr="00C6743E">
        <w:t xml:space="preserve"> y </w:t>
      </w:r>
      <w:r w:rsidRPr="00C6743E">
        <w:rPr>
          <w:i/>
          <w:iCs/>
        </w:rPr>
        <w:t>DTOs/FormObjects</w:t>
      </w:r>
      <w:r w:rsidRPr="00C6743E">
        <w:t xml:space="preserve"> para validar y transferir datos.</w:t>
      </w:r>
      <w:r w:rsidRPr="00C6743E">
        <w:br/>
        <w:t>Gracias a esta estructura, Laravel evoluciona más allá del MVC tradicional, ofreciendo una forma más clara y organizada de desarrollar sistemas web complejos, mejorando su mantenibilidad, calidad y escalabilidad.</w:t>
      </w:r>
    </w:p>
    <w:p w14:paraId="6B631F21" w14:textId="77777777" w:rsidR="000B19F9" w:rsidRDefault="000B19F9" w:rsidP="000B19F9">
      <w:pPr>
        <w:spacing w:after="200"/>
        <w:jc w:val="center"/>
        <w:rPr>
          <w:noProof/>
          <w:sz w:val="36"/>
          <w:szCs w:val="28"/>
        </w:rPr>
      </w:pPr>
      <w:r>
        <w:rPr>
          <w:noProof/>
          <w:sz w:val="48"/>
          <w:szCs w:val="40"/>
        </w:rPr>
        <mc:AlternateContent>
          <mc:Choice Requires="wps">
            <w:drawing>
              <wp:anchor distT="0" distB="0" distL="114300" distR="114300" simplePos="0" relativeHeight="251688960" behindDoc="0" locked="0" layoutInCell="1" allowOverlap="1" wp14:anchorId="59B10BCE" wp14:editId="781EB4F9">
                <wp:simplePos x="0" y="0"/>
                <wp:positionH relativeFrom="page">
                  <wp:align>left</wp:align>
                </wp:positionH>
                <wp:positionV relativeFrom="paragraph">
                  <wp:posOffset>1551940</wp:posOffset>
                </wp:positionV>
                <wp:extent cx="7546975" cy="1134745"/>
                <wp:effectExtent l="0" t="0" r="0" b="8255"/>
                <wp:wrapTopAndBottom/>
                <wp:docPr id="1952042662" name="Rectángulo 1952042662"/>
                <wp:cNvGraphicFramePr/>
                <a:graphic xmlns:a="http://schemas.openxmlformats.org/drawingml/2006/main">
                  <a:graphicData uri="http://schemas.microsoft.com/office/word/2010/wordprocessingShape">
                    <wps:wsp>
                      <wps:cNvSpPr/>
                      <wps:spPr>
                        <a:xfrm>
                          <a:off x="0" y="0"/>
                          <a:ext cx="7546975" cy="113474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90D9EF" w14:textId="77777777" w:rsidR="000B19F9" w:rsidRPr="00D80ECB" w:rsidRDefault="000B19F9" w:rsidP="000B19F9">
                            <w:pPr>
                              <w:rPr>
                                <w:sz w:val="40"/>
                                <w:szCs w:val="32"/>
                                <w:lang w:val="es-CO"/>
                              </w:rPr>
                            </w:pPr>
                            <w:r w:rsidRPr="00D80ECB">
                              <w:rPr>
                                <w:sz w:val="40"/>
                                <w:szCs w:val="32"/>
                                <w:lang w:val="es-CO"/>
                              </w:rPr>
                              <w:t xml:space="preserve">Referencia: </w:t>
                            </w:r>
                          </w:p>
                          <w:p w14:paraId="5305994A" w14:textId="77777777" w:rsidR="000B19F9" w:rsidRPr="00573B84" w:rsidRDefault="000B19F9" w:rsidP="000B19F9">
                            <w:pPr>
                              <w:ind w:left="720" w:hanging="720"/>
                              <w:rPr>
                                <w:sz w:val="36"/>
                                <w:szCs w:val="36"/>
                                <w:lang w:val="es-CO" w:eastAsia="es-CO"/>
                              </w:rPr>
                            </w:pPr>
                            <w:hyperlink r:id="rId32" w:history="1">
                              <w:r w:rsidRPr="000B19F9">
                                <w:rPr>
                                  <w:rStyle w:val="Hipervnculo"/>
                                  <w:sz w:val="36"/>
                                  <w:szCs w:val="36"/>
                                  <w:lang w:val="es-CO" w:eastAsia="es-CO"/>
                                </w:rPr>
                                <w:t xml:space="preserve">Patrón MVC aplicado en Laravel y React para gestión de </w:t>
                              </w:r>
                              <w:proofErr w:type="gramStart"/>
                              <w:r w:rsidRPr="000B19F9">
                                <w:rPr>
                                  <w:rStyle w:val="Hipervnculo"/>
                                  <w:sz w:val="36"/>
                                  <w:szCs w:val="36"/>
                                  <w:lang w:val="es-CO" w:eastAsia="es-CO"/>
                                </w:rPr>
                                <w:t>tickets</w:t>
                              </w:r>
                              <w:proofErr w:type="gramEnd"/>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B10BCE" id="Rectángulo 1952042662" o:spid="_x0000_s1036" style="position:absolute;left:0;text-align:left;margin-left:0;margin-top:122.2pt;width:594.25pt;height:89.35pt;z-index:25168896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" fillcolor="#7ad6cf [1945]" stroked="f" strokeweight="2pt">
                <v:textbox>
                  <w:txbxContent>
                    <w:p w14:paraId="5F90D9EF" w14:textId="77777777" w:rsidR="000B19F9" w:rsidRPr="00D80ECB" w:rsidRDefault="000B19F9" w:rsidP="000B19F9">
                      <w:pPr>
                        <w:rPr>
                          <w:sz w:val="40"/>
                          <w:szCs w:val="32"/>
                          <w:lang w:val="es-CO"/>
                        </w:rPr>
                      </w:pPr>
                      <w:r w:rsidRPr="00D80ECB">
                        <w:rPr>
                          <w:sz w:val="40"/>
                          <w:szCs w:val="32"/>
                          <w:lang w:val="es-CO"/>
                        </w:rPr>
                        <w:t xml:space="preserve">Referencia: </w:t>
                      </w:r>
                    </w:p>
                    <w:p w14:paraId="5305994A" w14:textId="77777777" w:rsidR="000B19F9" w:rsidRPr="00573B84" w:rsidRDefault="000B19F9" w:rsidP="000B19F9">
                      <w:pPr>
                        <w:ind w:left="720" w:hanging="720"/>
                        <w:rPr>
                          <w:sz w:val="36"/>
                          <w:szCs w:val="36"/>
                          <w:lang w:val="es-CO" w:eastAsia="es-CO"/>
                        </w:rPr>
                      </w:pPr>
                      <w:hyperlink r:id="rId33" w:history="1">
                        <w:r w:rsidRPr="000B19F9">
                          <w:rPr>
                            <w:rStyle w:val="Hipervnculo"/>
                            <w:sz w:val="36"/>
                            <w:szCs w:val="36"/>
                            <w:lang w:val="es-CO" w:eastAsia="es-CO"/>
                          </w:rPr>
                          <w:t xml:space="preserve">Patrón MVC aplicado en Laravel y React para gestión de </w:t>
                        </w:r>
                        <w:proofErr w:type="gramStart"/>
                        <w:r w:rsidRPr="000B19F9">
                          <w:rPr>
                            <w:rStyle w:val="Hipervnculo"/>
                            <w:sz w:val="36"/>
                            <w:szCs w:val="36"/>
                            <w:lang w:val="es-CO" w:eastAsia="es-CO"/>
                          </w:rPr>
                          <w:t>tickets</w:t>
                        </w:r>
                        <w:proofErr w:type="gramEnd"/>
                      </w:hyperlink>
                    </w:p>
                  </w:txbxContent>
                </v:textbox>
                <w10:wrap type="topAndBottom" anchorx="page"/>
              </v:rect>
            </w:pict>
          </mc:Fallback>
        </mc:AlternateContent>
      </w:r>
      <w:r>
        <w:rPr>
          <w:noProof/>
        </w:rPr>
        <w:drawing>
          <wp:inline distT="0" distB="0" distL="0" distR="0" wp14:anchorId="4D11BE2D" wp14:editId="7CAE3F8D">
            <wp:extent cx="1093823" cy="5263524"/>
            <wp:effectExtent l="0" t="8573" r="2858" b="2857"/>
            <wp:docPr id="1817875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75595" name="Imagen 1"/>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rot="16200000">
                      <a:off x="0" y="0"/>
                      <a:ext cx="1093823" cy="5263524"/>
                    </a:xfrm>
                    <a:prstGeom prst="rect">
                      <a:avLst/>
                    </a:prstGeom>
                    <a:noFill/>
                    <a:ln>
                      <a:noFill/>
                    </a:ln>
                  </pic:spPr>
                </pic:pic>
              </a:graphicData>
            </a:graphic>
          </wp:inline>
        </w:drawing>
      </w:r>
    </w:p>
    <w:p w14:paraId="54AE2874" w14:textId="77777777" w:rsidR="000B19F9" w:rsidRDefault="000B19F9" w:rsidP="000B19F9">
      <w:pPr>
        <w:spacing w:after="200"/>
        <w:rPr>
          <w:noProof/>
          <w:sz w:val="40"/>
          <w:szCs w:val="32"/>
        </w:rPr>
      </w:pPr>
      <w:r w:rsidRPr="007C383D">
        <w:rPr>
          <w:noProof/>
          <w:sz w:val="40"/>
          <w:szCs w:val="32"/>
        </w:rPr>
        <w:t>Reflexión:</w:t>
      </w:r>
    </w:p>
    <w:p w14:paraId="51841BD1" w14:textId="419CF0A0" w:rsidR="000B19F9" w:rsidRDefault="000B19F9" w:rsidP="003E1E65">
      <w:pPr>
        <w:pStyle w:val="Estilo1"/>
      </w:pPr>
      <w:r w:rsidRPr="00C6743E">
        <w:t xml:space="preserve">Este tema me deja claro que no basta con que un sistema funcione: debe ser </w:t>
      </w:r>
      <w:r w:rsidRPr="00C6743E">
        <w:rPr>
          <w:b/>
          <w:bCs/>
        </w:rPr>
        <w:t>mantenible y escalable</w:t>
      </w:r>
      <w:r w:rsidRPr="00C6743E">
        <w:t xml:space="preserve"> en el tiempo. Si el código está desordenado, los cambios futuros se vuelven un dolor de cabeza. La arquitectura modular en Laravel me parece una gran idea porque organiza todo en piezas pequeñas y fáciles de entender. En la vida diaria, esto se parece a organizar una mochila: si cada cosa está en su lugar, encontrar lo que necesitamos es más rápido y menos estresante. Como estudiantes, podemos aplicar este principio en nuestro estudio: separar tareas, organizar ideas y trabajar paso a paso para lograr mejores resultados.</w:t>
      </w:r>
    </w:p>
    <w:p w14:paraId="6657AB35" w14:textId="77777777" w:rsidR="002568B7" w:rsidRDefault="002568B7" w:rsidP="003E1E65">
      <w:pPr>
        <w:pStyle w:val="Estilo1"/>
      </w:pPr>
    </w:p>
    <w:p w14:paraId="31391980" w14:textId="67922D19" w:rsidR="002568B7" w:rsidRDefault="002568B7" w:rsidP="002568B7">
      <w:pPr>
        <w:rPr>
          <w:b w:val="0"/>
          <w:bCs/>
        </w:rPr>
      </w:pPr>
      <w:r w:rsidRPr="000B162A">
        <w:rPr>
          <w:sz w:val="40"/>
          <w:szCs w:val="40"/>
        </w:rPr>
        <w:t xml:space="preserve">Artículo </w:t>
      </w:r>
      <w:r w:rsidR="00EB683A">
        <w:rPr>
          <w:sz w:val="40"/>
          <w:szCs w:val="40"/>
        </w:rPr>
        <w:t>9</w:t>
      </w:r>
      <w:r w:rsidRPr="000B162A">
        <w:rPr>
          <w:sz w:val="40"/>
          <w:szCs w:val="40"/>
        </w:rPr>
        <w:t xml:space="preserve"> – </w:t>
      </w:r>
      <w:r w:rsidRPr="002568B7">
        <w:rPr>
          <w:sz w:val="40"/>
          <w:szCs w:val="40"/>
        </w:rPr>
        <w:t>Aplicación de Scrum y UML para el desarrollo de un sistema de ventas</w:t>
      </w:r>
    </w:p>
    <w:p w14:paraId="76941AB7" w14:textId="77777777" w:rsidR="002568B7" w:rsidRDefault="002568B7" w:rsidP="002568B7">
      <w:pPr>
        <w:rPr>
          <w:sz w:val="40"/>
          <w:szCs w:val="40"/>
        </w:rPr>
      </w:pPr>
    </w:p>
    <w:p w14:paraId="12CA093D" w14:textId="77777777" w:rsidR="002568B7" w:rsidRPr="00164601" w:rsidRDefault="002568B7" w:rsidP="002568B7">
      <w:pPr>
        <w:pStyle w:val="Estilo1"/>
      </w:pPr>
      <w:r w:rsidRPr="00164601">
        <w:t xml:space="preserve">La </w:t>
      </w:r>
      <w:r w:rsidRPr="00164601">
        <w:rPr>
          <w:b/>
          <w:bCs/>
        </w:rPr>
        <w:t>información</w:t>
      </w:r>
      <w:r w:rsidRPr="00164601">
        <w:t xml:space="preserve"> es un activo fundamental para toda organización, y su gestión adecuada determina el éxito o fracaso de los proyectos. En este contexto, la </w:t>
      </w:r>
      <w:r w:rsidRPr="00164601">
        <w:rPr>
          <w:b/>
          <w:bCs/>
        </w:rPr>
        <w:t>ingeniería de software</w:t>
      </w:r>
      <w:r w:rsidRPr="00164601">
        <w:t xml:space="preserve"> provee metodologías que permiten construir sistemas confiables y alineados con los requerimientos de los usuarios.</w:t>
      </w:r>
      <w:r w:rsidRPr="00164601">
        <w:br/>
      </w:r>
      <w:r w:rsidRPr="00164601">
        <w:lastRenderedPageBreak/>
        <w:t xml:space="preserve">Históricamente, el modelo en </w:t>
      </w:r>
      <w:r w:rsidRPr="00164601">
        <w:rPr>
          <w:b/>
          <w:bCs/>
        </w:rPr>
        <w:t>cascada</w:t>
      </w:r>
      <w:r w:rsidRPr="00164601">
        <w:t xml:space="preserve"> fue dominante, pero sus limitaciones frente al cambio dieron paso a modelos </w:t>
      </w:r>
      <w:r w:rsidRPr="00164601">
        <w:rPr>
          <w:b/>
          <w:bCs/>
        </w:rPr>
        <w:t>iterativos e incrementales</w:t>
      </w:r>
      <w:r w:rsidRPr="00164601">
        <w:t xml:space="preserve"> y finalmente a las </w:t>
      </w:r>
      <w:r w:rsidRPr="00164601">
        <w:rPr>
          <w:b/>
          <w:bCs/>
        </w:rPr>
        <w:t>metodologías ágiles</w:t>
      </w:r>
      <w:r w:rsidRPr="00164601">
        <w:t xml:space="preserve">, entre ellas </w:t>
      </w:r>
      <w:r w:rsidRPr="00164601">
        <w:rPr>
          <w:b/>
          <w:bCs/>
        </w:rPr>
        <w:t>Scrum</w:t>
      </w:r>
      <w:r w:rsidRPr="00164601">
        <w:t>, caracterizada por entregas cortas, trabajo en equipo e involucramiento constante del cliente.</w:t>
      </w:r>
      <w:r w:rsidRPr="00164601">
        <w:br/>
        <w:t xml:space="preserve">Por otra parte, el </w:t>
      </w:r>
      <w:r w:rsidRPr="00164601">
        <w:rPr>
          <w:b/>
          <w:bCs/>
        </w:rPr>
        <w:t>Lenguaje de Modelado Unificado (UML)</w:t>
      </w:r>
      <w:r w:rsidRPr="00164601">
        <w:t xml:space="preserve"> facilita la comunicación entre usuarios y desarrolladores al representar gráficamente los artefactos del sistema. Aunque algunos lo consideran burocrático dentro de entornos ágiles, utilizado correctamente puede complementar a Scrum mostrando la visión global del sistema.</w:t>
      </w:r>
      <w:r w:rsidRPr="00164601">
        <w:br/>
        <w:t xml:space="preserve">El proyecto plantea </w:t>
      </w:r>
      <w:r w:rsidRPr="00164601">
        <w:rPr>
          <w:b/>
          <w:bCs/>
        </w:rPr>
        <w:t>desarrollar un sistema de ventas para restaurantes y franquicias</w:t>
      </w:r>
      <w:r w:rsidRPr="00164601">
        <w:t xml:space="preserve"> aplicando Scrum como metodología ágil y UML como notación de modelado. Entre sus alcances se incluyen: gestión de usuarios, roles, productos, clientes, ventas, generación de reportes e informes. Como limitación, no se implementa facturación electrónica ni pruebas en producción.</w:t>
      </w:r>
      <w:r w:rsidRPr="00164601">
        <w:br/>
        <w:t>La investigación combina métodos bibliográficos, analíticos y empíricos, y justifica la integración de Scrum y UML como una vía para mejorar la comprensión del sistema y la adaptación al cambio, sin sacrificar claridad en el diseño ni eficiencia en el desarrollo.</w:t>
      </w:r>
    </w:p>
    <w:p w14:paraId="2AD1C8CE" w14:textId="17CC3A2F" w:rsidR="002568B7" w:rsidRPr="003E1E65" w:rsidRDefault="00DA46E3" w:rsidP="00DA46E3">
      <w:pPr>
        <w:pStyle w:val="Estilo1"/>
        <w:jc w:val="center"/>
        <w:rPr>
          <w:b/>
        </w:rPr>
      </w:pPr>
      <w:r>
        <w:rPr>
          <w:noProof/>
        </w:rPr>
        <w:drawing>
          <wp:inline distT="0" distB="0" distL="0" distR="0" wp14:anchorId="10E0EC5A" wp14:editId="0076E6DE">
            <wp:extent cx="1856034" cy="3069426"/>
            <wp:effectExtent l="2857" t="0" r="0" b="0"/>
            <wp:docPr id="1334209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09665" name="Imagen 1"/>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rot="16200000">
                      <a:off x="0" y="0"/>
                      <a:ext cx="1875263" cy="3101226"/>
                    </a:xfrm>
                    <a:prstGeom prst="rect">
                      <a:avLst/>
                    </a:prstGeom>
                    <a:noFill/>
                    <a:ln>
                      <a:noFill/>
                    </a:ln>
                  </pic:spPr>
                </pic:pic>
              </a:graphicData>
            </a:graphic>
          </wp:inline>
        </w:drawing>
      </w:r>
    </w:p>
    <w:p w14:paraId="4D115715" w14:textId="217A1DC1" w:rsidR="002568B7" w:rsidRDefault="002568B7" w:rsidP="002568B7">
      <w:pPr>
        <w:spacing w:after="200"/>
        <w:jc w:val="center"/>
        <w:rPr>
          <w:noProof/>
          <w:sz w:val="36"/>
          <w:szCs w:val="28"/>
        </w:rPr>
      </w:pPr>
      <w:r>
        <w:rPr>
          <w:noProof/>
          <w:sz w:val="48"/>
          <w:szCs w:val="40"/>
        </w:rPr>
        <mc:AlternateContent>
          <mc:Choice Requires="wps">
            <w:drawing>
              <wp:anchor distT="0" distB="0" distL="114300" distR="114300" simplePos="0" relativeHeight="251691008" behindDoc="0" locked="0" layoutInCell="1" allowOverlap="1" wp14:anchorId="0F7A2D07" wp14:editId="46075E3B">
                <wp:simplePos x="0" y="0"/>
                <wp:positionH relativeFrom="page">
                  <wp:align>right</wp:align>
                </wp:positionH>
                <wp:positionV relativeFrom="paragraph">
                  <wp:posOffset>589915</wp:posOffset>
                </wp:positionV>
                <wp:extent cx="7546975" cy="1134745"/>
                <wp:effectExtent l="0" t="0" r="0" b="8255"/>
                <wp:wrapTopAndBottom/>
                <wp:docPr id="1258475475" name="Rectángulo 1258475475"/>
                <wp:cNvGraphicFramePr/>
                <a:graphic xmlns:a="http://schemas.openxmlformats.org/drawingml/2006/main">
                  <a:graphicData uri="http://schemas.microsoft.com/office/word/2010/wordprocessingShape">
                    <wps:wsp>
                      <wps:cNvSpPr/>
                      <wps:spPr>
                        <a:xfrm>
                          <a:off x="0" y="0"/>
                          <a:ext cx="7546975" cy="113474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B9CBB4" w14:textId="77777777" w:rsidR="002568B7" w:rsidRPr="00D80ECB" w:rsidRDefault="002568B7" w:rsidP="002568B7">
                            <w:pPr>
                              <w:rPr>
                                <w:sz w:val="40"/>
                                <w:szCs w:val="32"/>
                                <w:lang w:val="es-CO"/>
                              </w:rPr>
                            </w:pPr>
                            <w:r w:rsidRPr="00D80ECB">
                              <w:rPr>
                                <w:sz w:val="40"/>
                                <w:szCs w:val="32"/>
                                <w:lang w:val="es-CO"/>
                              </w:rPr>
                              <w:t xml:space="preserve">Referencia: </w:t>
                            </w:r>
                          </w:p>
                          <w:p w14:paraId="53D60D28" w14:textId="5D5DE0F2" w:rsidR="002568B7" w:rsidRPr="002568B7" w:rsidRDefault="002568B7" w:rsidP="002568B7">
                            <w:pPr>
                              <w:ind w:left="720" w:hanging="720"/>
                              <w:rPr>
                                <w:rStyle w:val="Hipervnculo"/>
                                <w:sz w:val="36"/>
                                <w:szCs w:val="36"/>
                                <w:lang w:val="es-CO" w:eastAsia="es-CO"/>
                              </w:rPr>
                            </w:pPr>
                            <w:r>
                              <w:rPr>
                                <w:sz w:val="36"/>
                                <w:szCs w:val="36"/>
                                <w:lang w:val="es-CO" w:eastAsia="es-CO"/>
                              </w:rPr>
                              <w:fldChar w:fldCharType="begin"/>
                            </w:r>
                            <w:r>
                              <w:rPr>
                                <w:sz w:val="36"/>
                                <w:szCs w:val="36"/>
                                <w:lang w:val="es-CO" w:eastAsia="es-CO"/>
                              </w:rPr>
                              <w:instrText>HYPERLINK "https://d1wqtxts1xzle7.cloudfront.net/61912415/Monografia_Final_-_internet20200127-86182-17usihx-libre.pdf?1580176958=&amp;response-content-disposition=inline%3B+filename%3DAPLICACION_DE_SCRUM_Y_UML_PARA_EL_DESARR.pdf&amp;Expires=1755797059&amp;Signature=YAx4d3egxtuJDwvALwUPsI-USJzmUXaEV49CA8YGFlBUa~yxtPQEVeUiwLxtOANJa69cKAUKYXcc8et5SFCjALWJ-9VwSfdIzl66dnvqH664Y8D7Yy~xkNT8uC9RFLlJ9iZk45UKyAj4Zk3tffa5lOh4gT50JmG0I9S7uOC5IOUSBT0PeXZNRXth9~ppKKEN4~ExxyX4OWkppoBN3PQ-KvkY4B9gBYEf~DHyuNlerQ5XBmI7FCCsqI4kopZ7uxmh5wGmiQIw82ev10Y0snh6BtwbRI4FJJ2w5HT1TAvB~57Z3gmPzKX9fsPHglkjBO9coS6P~4ljyDio6xb5zXUZlw__&amp;Key-Pair-Id=APKAJLOHF5GGSLRBV4ZA"</w:instrText>
                            </w:r>
                            <w:r>
                              <w:rPr>
                                <w:sz w:val="36"/>
                                <w:szCs w:val="36"/>
                                <w:lang w:val="es-CO" w:eastAsia="es-CO"/>
                              </w:rPr>
                            </w:r>
                            <w:r>
                              <w:rPr>
                                <w:sz w:val="36"/>
                                <w:szCs w:val="36"/>
                                <w:lang w:val="es-CO" w:eastAsia="es-CO"/>
                              </w:rPr>
                              <w:fldChar w:fldCharType="separate"/>
                            </w:r>
                            <w:r w:rsidRPr="002568B7">
                              <w:rPr>
                                <w:rStyle w:val="Hipervnculo"/>
                                <w:sz w:val="36"/>
                                <w:szCs w:val="36"/>
                                <w:lang w:val="es-CO" w:eastAsia="es-CO"/>
                              </w:rPr>
                              <w:t>APLICACIÓN DE SCRUM Y UML PARA EL</w:t>
                            </w:r>
                          </w:p>
                          <w:p w14:paraId="4FC85876" w14:textId="4562DDE2" w:rsidR="002568B7" w:rsidRPr="00573B84" w:rsidRDefault="002568B7" w:rsidP="002568B7">
                            <w:pPr>
                              <w:ind w:left="720" w:hanging="720"/>
                              <w:rPr>
                                <w:sz w:val="36"/>
                                <w:szCs w:val="36"/>
                                <w:lang w:val="es-CO" w:eastAsia="es-CO"/>
                              </w:rPr>
                            </w:pPr>
                            <w:r w:rsidRPr="002568B7">
                              <w:rPr>
                                <w:rStyle w:val="Hipervnculo"/>
                                <w:sz w:val="36"/>
                                <w:szCs w:val="36"/>
                                <w:lang w:val="es-CO" w:eastAsia="es-CO"/>
                              </w:rPr>
                              <w:t>DESARROLLO DE UN SISTEMA DE VENTAS</w:t>
                            </w:r>
                            <w:r>
                              <w:rPr>
                                <w:sz w:val="36"/>
                                <w:szCs w:val="36"/>
                                <w:lang w:val="es-CO" w:eastAsia="es-CO"/>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7A2D07" id="Rectángulo 1258475475" o:spid="_x0000_s1037" style="position:absolute;left:0;text-align:left;margin-left:543.05pt;margin-top:46.45pt;width:594.25pt;height:89.35pt;z-index:251691008;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" fillcolor="#7ad6cf [1945]" stroked="f" strokeweight="2pt">
                <v:textbox>
                  <w:txbxContent>
                    <w:p w14:paraId="01B9CBB4" w14:textId="77777777" w:rsidR="002568B7" w:rsidRPr="00D80ECB" w:rsidRDefault="002568B7" w:rsidP="002568B7">
                      <w:pPr>
                        <w:rPr>
                          <w:sz w:val="40"/>
                          <w:szCs w:val="32"/>
                          <w:lang w:val="es-CO"/>
                        </w:rPr>
                      </w:pPr>
                      <w:r w:rsidRPr="00D80ECB">
                        <w:rPr>
                          <w:sz w:val="40"/>
                          <w:szCs w:val="32"/>
                          <w:lang w:val="es-CO"/>
                        </w:rPr>
                        <w:t xml:space="preserve">Referencia: </w:t>
                      </w:r>
                    </w:p>
                    <w:p w14:paraId="53D60D28" w14:textId="5D5DE0F2" w:rsidR="002568B7" w:rsidRPr="002568B7" w:rsidRDefault="002568B7" w:rsidP="002568B7">
                      <w:pPr>
                        <w:ind w:left="720" w:hanging="720"/>
                        <w:rPr>
                          <w:rStyle w:val="Hipervnculo"/>
                          <w:sz w:val="36"/>
                          <w:szCs w:val="36"/>
                          <w:lang w:val="es-CO" w:eastAsia="es-CO"/>
                        </w:rPr>
                      </w:pPr>
                      <w:r>
                        <w:rPr>
                          <w:sz w:val="36"/>
                          <w:szCs w:val="36"/>
                          <w:lang w:val="es-CO" w:eastAsia="es-CO"/>
                        </w:rPr>
                        <w:fldChar w:fldCharType="begin"/>
                      </w:r>
                      <w:r>
                        <w:rPr>
                          <w:sz w:val="36"/>
                          <w:szCs w:val="36"/>
                          <w:lang w:val="es-CO" w:eastAsia="es-CO"/>
                        </w:rPr>
                        <w:instrText>HYPERLINK "https://d1wqtxts1xzle7.cloudfront.net/61912415/Monografia_Final_-_internet20200127-86182-17usihx-libre.pdf?1580176958=&amp;response-content-disposition=inline%3B+filename%3DAPLICACION_DE_SCRUM_Y_UML_PARA_EL_DESARR.pdf&amp;Expires=1755797059&amp;Signature=YAx4d3egxtuJDwvALwUPsI-USJzmUXaEV49CA8YGFlBUa~yxtPQEVeUiwLxtOANJa69cKAUKYXcc8et5SFCjALWJ-9VwSfdIzl66dnvqH664Y8D7Yy~xkNT8uC9RFLlJ9iZk45UKyAj4Zk3tffa5lOh4gT50JmG0I9S7uOC5IOUSBT0PeXZNRXth9~ppKKEN4~ExxyX4OWkppoBN3PQ-KvkY4B9gBYEf~DHyuNlerQ5XBmI7FCCsqI4kopZ7uxmh5wGmiQIw82ev10Y0snh6BtwbRI4FJJ2w5HT1TAvB~57Z3gmPzKX9fsPHglkjBO9coS6P~4ljyDio6xb5zXUZlw__&amp;Key-Pair-Id=APKAJLOHF5GGSLRBV4ZA"</w:instrText>
                      </w:r>
                      <w:r>
                        <w:rPr>
                          <w:sz w:val="36"/>
                          <w:szCs w:val="36"/>
                          <w:lang w:val="es-CO" w:eastAsia="es-CO"/>
                        </w:rPr>
                      </w:r>
                      <w:r>
                        <w:rPr>
                          <w:sz w:val="36"/>
                          <w:szCs w:val="36"/>
                          <w:lang w:val="es-CO" w:eastAsia="es-CO"/>
                        </w:rPr>
                        <w:fldChar w:fldCharType="separate"/>
                      </w:r>
                      <w:r w:rsidRPr="002568B7">
                        <w:rPr>
                          <w:rStyle w:val="Hipervnculo"/>
                          <w:sz w:val="36"/>
                          <w:szCs w:val="36"/>
                          <w:lang w:val="es-CO" w:eastAsia="es-CO"/>
                        </w:rPr>
                        <w:t>APLICACIÓN DE SCRUM Y UML PARA EL</w:t>
                      </w:r>
                    </w:p>
                    <w:p w14:paraId="4FC85876" w14:textId="4562DDE2" w:rsidR="002568B7" w:rsidRPr="00573B84" w:rsidRDefault="002568B7" w:rsidP="002568B7">
                      <w:pPr>
                        <w:ind w:left="720" w:hanging="720"/>
                        <w:rPr>
                          <w:sz w:val="36"/>
                          <w:szCs w:val="36"/>
                          <w:lang w:val="es-CO" w:eastAsia="es-CO"/>
                        </w:rPr>
                      </w:pPr>
                      <w:r w:rsidRPr="002568B7">
                        <w:rPr>
                          <w:rStyle w:val="Hipervnculo"/>
                          <w:sz w:val="36"/>
                          <w:szCs w:val="36"/>
                          <w:lang w:val="es-CO" w:eastAsia="es-CO"/>
                        </w:rPr>
                        <w:t>DESARROLLO DE UN SISTEMA DE VENTAS</w:t>
                      </w:r>
                      <w:r>
                        <w:rPr>
                          <w:sz w:val="36"/>
                          <w:szCs w:val="36"/>
                          <w:lang w:val="es-CO" w:eastAsia="es-CO"/>
                        </w:rPr>
                        <w:fldChar w:fldCharType="end"/>
                      </w:r>
                    </w:p>
                  </w:txbxContent>
                </v:textbox>
                <w10:wrap type="topAndBottom" anchorx="page"/>
              </v:rect>
            </w:pict>
          </mc:Fallback>
        </mc:AlternateContent>
      </w:r>
    </w:p>
    <w:p w14:paraId="2D46AF13" w14:textId="42A43530" w:rsidR="002568B7" w:rsidRDefault="002568B7" w:rsidP="002568B7">
      <w:pPr>
        <w:spacing w:after="200"/>
        <w:rPr>
          <w:noProof/>
          <w:sz w:val="40"/>
          <w:szCs w:val="32"/>
        </w:rPr>
      </w:pPr>
      <w:r w:rsidRPr="007C383D">
        <w:rPr>
          <w:noProof/>
          <w:sz w:val="40"/>
          <w:szCs w:val="32"/>
        </w:rPr>
        <w:t>Reflexión:</w:t>
      </w:r>
    </w:p>
    <w:p w14:paraId="359CF54C" w14:textId="062ADB7E" w:rsidR="002568B7" w:rsidRDefault="002568B7" w:rsidP="002568B7">
      <w:pPr>
        <w:pStyle w:val="Estilo1"/>
      </w:pPr>
      <w:r w:rsidRPr="00164601">
        <w:t xml:space="preserve">Lo que más me llama la atención de este artículo es la </w:t>
      </w:r>
      <w:r w:rsidRPr="00164601">
        <w:rPr>
          <w:b/>
          <w:bCs/>
        </w:rPr>
        <w:t>complementariedad entre lo ágil y lo estructurado</w:t>
      </w:r>
      <w:r w:rsidRPr="00164601">
        <w:t>. Muchas veces creemos que la agilidad significa ausencia de reglas o de documentación, pero aquí veo que UML aporta claridad sin volverse una carga innecesaria.</w:t>
      </w:r>
      <w:r w:rsidRPr="00164601">
        <w:br/>
      </w:r>
      <w:r w:rsidRPr="00164601">
        <w:lastRenderedPageBreak/>
        <w:t xml:space="preserve">Me hace pensar en mi vida diaria: cuando tengo un proyecto personal o académico, si solo lo hago de manera improvisada termino perdiendo tiempo y confundiendo mis prioridades. Pero cuando uso un </w:t>
      </w:r>
      <w:r w:rsidRPr="00164601">
        <w:rPr>
          <w:b/>
          <w:bCs/>
        </w:rPr>
        <w:t>tablero Kanban</w:t>
      </w:r>
      <w:r w:rsidRPr="00164601">
        <w:t xml:space="preserve"> o hago un esquema visual, las ideas se vuelven claras y puedo avanzar mejor.</w:t>
      </w:r>
      <w:r w:rsidRPr="00164601">
        <w:br/>
        <w:t xml:space="preserve">Scrum me enseña a </w:t>
      </w:r>
      <w:r w:rsidRPr="00164601">
        <w:rPr>
          <w:b/>
          <w:bCs/>
        </w:rPr>
        <w:t>ser flexible y escuchar retroalimentación</w:t>
      </w:r>
      <w:r w:rsidRPr="00164601">
        <w:t xml:space="preserve">, y UML me recuerda que </w:t>
      </w:r>
      <w:r w:rsidRPr="00164601">
        <w:rPr>
          <w:b/>
          <w:bCs/>
        </w:rPr>
        <w:t>visualizar las cosas ayuda a comprender mejor los objetivos</w:t>
      </w:r>
      <w:r w:rsidRPr="00164601">
        <w:t>. Esta combinación me parece una enseñanza útil no solo en software, sino en cualquier meta personal o profesional.</w:t>
      </w:r>
    </w:p>
    <w:p w14:paraId="6031F5D9" w14:textId="77777777" w:rsidR="002568B7" w:rsidRDefault="002568B7" w:rsidP="002568B7">
      <w:pPr>
        <w:pStyle w:val="Estilo1"/>
      </w:pPr>
    </w:p>
    <w:p w14:paraId="61C4D0D0" w14:textId="15DA46F3" w:rsidR="002568B7" w:rsidRPr="002568B7" w:rsidRDefault="002568B7" w:rsidP="002568B7">
      <w:pPr>
        <w:rPr>
          <w:sz w:val="40"/>
          <w:szCs w:val="40"/>
        </w:rPr>
      </w:pPr>
      <w:r w:rsidRPr="000B162A">
        <w:rPr>
          <w:sz w:val="40"/>
          <w:szCs w:val="40"/>
        </w:rPr>
        <w:t xml:space="preserve">Artículo </w:t>
      </w:r>
      <w:r w:rsidR="00EB683A">
        <w:rPr>
          <w:sz w:val="40"/>
          <w:szCs w:val="40"/>
        </w:rPr>
        <w:t>10</w:t>
      </w:r>
      <w:r w:rsidRPr="000B162A">
        <w:rPr>
          <w:sz w:val="40"/>
          <w:szCs w:val="40"/>
        </w:rPr>
        <w:t xml:space="preserve"> – </w:t>
      </w:r>
      <w:r w:rsidRPr="002568B7">
        <w:rPr>
          <w:sz w:val="40"/>
          <w:szCs w:val="40"/>
        </w:rPr>
        <w:t>Arquitectura software reutilizable basada en patrones de diseño e interacción</w:t>
      </w:r>
    </w:p>
    <w:p w14:paraId="568B9387" w14:textId="77777777" w:rsidR="002568B7" w:rsidRDefault="002568B7" w:rsidP="002568B7">
      <w:pPr>
        <w:rPr>
          <w:sz w:val="40"/>
          <w:szCs w:val="40"/>
        </w:rPr>
      </w:pPr>
    </w:p>
    <w:p w14:paraId="19DA5A6E" w14:textId="77777777" w:rsidR="002568B7" w:rsidRPr="00D14B3B" w:rsidRDefault="002568B7" w:rsidP="002568B7">
      <w:pPr>
        <w:pStyle w:val="Estilo1"/>
      </w:pPr>
      <w:r w:rsidRPr="00D14B3B">
        <w:t xml:space="preserve">Así como la </w:t>
      </w:r>
      <w:r w:rsidRPr="00D14B3B">
        <w:rPr>
          <w:b/>
          <w:bCs/>
        </w:rPr>
        <w:t>Revolución Industrial</w:t>
      </w:r>
      <w:r w:rsidRPr="00D14B3B">
        <w:t xml:space="preserve"> transformó la producción artesanal en procesos automatizados y eficientes, la </w:t>
      </w:r>
      <w:r w:rsidRPr="00D14B3B">
        <w:rPr>
          <w:b/>
          <w:bCs/>
        </w:rPr>
        <w:t>Ingeniería del Software</w:t>
      </w:r>
      <w:r w:rsidRPr="00D14B3B">
        <w:t xml:space="preserve"> busca hoy acelerar el desarrollo mediante </w:t>
      </w:r>
      <w:r w:rsidRPr="00D14B3B">
        <w:rPr>
          <w:b/>
          <w:bCs/>
        </w:rPr>
        <w:t>arquitecturas reutilizables y frameworks</w:t>
      </w:r>
      <w:r w:rsidRPr="00D14B3B">
        <w:t>. La idea es ofrecer estructuras base que permitan generar aplicaciones en menos tiempo, con menos errores y mayor mantenibilidad.</w:t>
      </w:r>
    </w:p>
    <w:p w14:paraId="68CBE901" w14:textId="77777777" w:rsidR="002568B7" w:rsidRPr="00D14B3B" w:rsidRDefault="002568B7" w:rsidP="002568B7">
      <w:pPr>
        <w:pStyle w:val="Estilo1"/>
      </w:pPr>
      <w:r w:rsidRPr="00D14B3B">
        <w:t xml:space="preserve">El artículo propone un </w:t>
      </w:r>
      <w:r w:rsidRPr="00D14B3B">
        <w:rPr>
          <w:b/>
          <w:bCs/>
        </w:rPr>
        <w:t>framework basado en patrones de diseño y patrones de interacción</w:t>
      </w:r>
      <w:r w:rsidRPr="00D14B3B">
        <w:t xml:space="preserve"> para crear aplicaciones web de forma rápida. Mientras los </w:t>
      </w:r>
      <w:r w:rsidRPr="00D14B3B">
        <w:rPr>
          <w:b/>
          <w:bCs/>
        </w:rPr>
        <w:t>patrones de diseño</w:t>
      </w:r>
      <w:r w:rsidRPr="00D14B3B">
        <w:t xml:space="preserve"> aportan soluciones probadas a problemas recurrentes en la programación orientada a objetos, los </w:t>
      </w:r>
      <w:r w:rsidRPr="00D14B3B">
        <w:rPr>
          <w:b/>
          <w:bCs/>
        </w:rPr>
        <w:t>patrones de interacción</w:t>
      </w:r>
      <w:r w:rsidRPr="00D14B3B">
        <w:t xml:space="preserve"> estandarizan la relación entre el usuario y la interfaz, garantizando usabilidad.</w:t>
      </w:r>
    </w:p>
    <w:p w14:paraId="71B6AA4B" w14:textId="77777777" w:rsidR="002568B7" w:rsidRPr="00D14B3B" w:rsidRDefault="002568B7" w:rsidP="002568B7">
      <w:pPr>
        <w:pStyle w:val="Estilo1"/>
      </w:pPr>
      <w:r w:rsidRPr="00D14B3B">
        <w:t xml:space="preserve">El modelo planteado se apoya en </w:t>
      </w:r>
      <w:r w:rsidRPr="00D14B3B">
        <w:rPr>
          <w:b/>
          <w:bCs/>
        </w:rPr>
        <w:t>PHP5</w:t>
      </w:r>
      <w:r w:rsidRPr="00D14B3B">
        <w:t xml:space="preserve"> como lenguaje orientado a objetos, el patrón </w:t>
      </w:r>
      <w:r w:rsidRPr="00D14B3B">
        <w:rPr>
          <w:b/>
          <w:bCs/>
        </w:rPr>
        <w:t>MVC</w:t>
      </w:r>
      <w:r w:rsidRPr="00D14B3B">
        <w:t xml:space="preserve"> como base de arquitectura en capas, </w:t>
      </w:r>
      <w:r w:rsidRPr="00D14B3B">
        <w:rPr>
          <w:b/>
          <w:bCs/>
        </w:rPr>
        <w:t>XML</w:t>
      </w:r>
      <w:r w:rsidRPr="00D14B3B">
        <w:t xml:space="preserve"> para la definición de interfaces y </w:t>
      </w:r>
      <w:r w:rsidRPr="00D14B3B">
        <w:rPr>
          <w:b/>
          <w:bCs/>
        </w:rPr>
        <w:t>AJAX</w:t>
      </w:r>
      <w:r w:rsidRPr="00D14B3B">
        <w:t xml:space="preserve"> para lograr interacciones dinámicas en la web. Su objetivo es dar origen a un </w:t>
      </w:r>
      <w:r w:rsidRPr="00D14B3B">
        <w:rPr>
          <w:b/>
          <w:bCs/>
        </w:rPr>
        <w:t>framework de gestión de contenidos (WCMS)</w:t>
      </w:r>
      <w:r w:rsidRPr="00D14B3B">
        <w:t xml:space="preserve"> que facilite la creación de sistemas web modulares, multiplataforma y robustos.</w:t>
      </w:r>
    </w:p>
    <w:p w14:paraId="07B004C6" w14:textId="77777777" w:rsidR="002568B7" w:rsidRPr="00D14B3B" w:rsidRDefault="002568B7" w:rsidP="002568B7">
      <w:pPr>
        <w:pStyle w:val="Estilo1"/>
      </w:pPr>
      <w:r w:rsidRPr="00D14B3B">
        <w:t xml:space="preserve">El proyecto resalta la importancia de frameworks reutilizables que combinen </w:t>
      </w:r>
      <w:r w:rsidRPr="00D14B3B">
        <w:rPr>
          <w:b/>
          <w:bCs/>
        </w:rPr>
        <w:t>eficiencia (desarrollo rápido)</w:t>
      </w:r>
      <w:r w:rsidRPr="00D14B3B">
        <w:t xml:space="preserve">, </w:t>
      </w:r>
      <w:r w:rsidRPr="00D14B3B">
        <w:rPr>
          <w:b/>
          <w:bCs/>
        </w:rPr>
        <w:t>claridad (estructuras estandarizadas)</w:t>
      </w:r>
      <w:r w:rsidRPr="00D14B3B">
        <w:t xml:space="preserve"> y </w:t>
      </w:r>
      <w:r w:rsidRPr="00D14B3B">
        <w:rPr>
          <w:b/>
          <w:bCs/>
        </w:rPr>
        <w:t>flexibilidad (extensibilidad)</w:t>
      </w:r>
      <w:r w:rsidRPr="00D14B3B">
        <w:t>, frente a los problemas de herramientas existentes: falta de documentación, altos costos de licencias, o excesiva rigidez.</w:t>
      </w:r>
    </w:p>
    <w:p w14:paraId="43A78553" w14:textId="3A2CE80F" w:rsidR="002568B7" w:rsidRPr="00164601" w:rsidRDefault="002568B7" w:rsidP="002568B7">
      <w:pPr>
        <w:pStyle w:val="Estilo1"/>
      </w:pPr>
    </w:p>
    <w:p w14:paraId="0CB28E7B" w14:textId="1BFCABB8" w:rsidR="002568B7" w:rsidRPr="003E1E65" w:rsidRDefault="002568B7" w:rsidP="002568B7">
      <w:pPr>
        <w:pStyle w:val="Estilo1"/>
        <w:rPr>
          <w:b/>
        </w:rPr>
      </w:pPr>
    </w:p>
    <w:p w14:paraId="3910C98B" w14:textId="3D61C5F0" w:rsidR="002568B7" w:rsidRDefault="002568B7" w:rsidP="002568B7">
      <w:pPr>
        <w:spacing w:after="200"/>
        <w:jc w:val="center"/>
        <w:rPr>
          <w:noProof/>
          <w:sz w:val="36"/>
          <w:szCs w:val="28"/>
        </w:rPr>
      </w:pPr>
      <w:r>
        <w:rPr>
          <w:noProof/>
          <w:sz w:val="48"/>
          <w:szCs w:val="40"/>
        </w:rPr>
        <w:lastRenderedPageBreak/>
        <mc:AlternateContent>
          <mc:Choice Requires="wps">
            <w:drawing>
              <wp:anchor distT="0" distB="0" distL="114300" distR="114300" simplePos="0" relativeHeight="251693056" behindDoc="0" locked="0" layoutInCell="1" allowOverlap="1" wp14:anchorId="36548B72" wp14:editId="6AF356C9">
                <wp:simplePos x="0" y="0"/>
                <wp:positionH relativeFrom="page">
                  <wp:align>left</wp:align>
                </wp:positionH>
                <wp:positionV relativeFrom="paragraph">
                  <wp:posOffset>1956435</wp:posOffset>
                </wp:positionV>
                <wp:extent cx="7546975" cy="1134745"/>
                <wp:effectExtent l="0" t="0" r="0" b="8255"/>
                <wp:wrapTopAndBottom/>
                <wp:docPr id="875277643" name="Rectángulo 875277643"/>
                <wp:cNvGraphicFramePr/>
                <a:graphic xmlns:a="http://schemas.openxmlformats.org/drawingml/2006/main">
                  <a:graphicData uri="http://schemas.microsoft.com/office/word/2010/wordprocessingShape">
                    <wps:wsp>
                      <wps:cNvSpPr/>
                      <wps:spPr>
                        <a:xfrm>
                          <a:off x="0" y="0"/>
                          <a:ext cx="7546975" cy="113474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5C1DED" w14:textId="77777777" w:rsidR="002568B7" w:rsidRPr="00D80ECB" w:rsidRDefault="002568B7" w:rsidP="002568B7">
                            <w:pPr>
                              <w:rPr>
                                <w:sz w:val="40"/>
                                <w:szCs w:val="32"/>
                                <w:lang w:val="es-CO"/>
                              </w:rPr>
                            </w:pPr>
                            <w:r w:rsidRPr="00D80ECB">
                              <w:rPr>
                                <w:sz w:val="40"/>
                                <w:szCs w:val="32"/>
                                <w:lang w:val="es-CO"/>
                              </w:rPr>
                              <w:t xml:space="preserve">Referencia: </w:t>
                            </w:r>
                          </w:p>
                          <w:p w14:paraId="7C1F327A" w14:textId="217FB51B" w:rsidR="002568B7" w:rsidRPr="00573B84" w:rsidRDefault="002568B7" w:rsidP="002568B7">
                            <w:pPr>
                              <w:ind w:left="720" w:hanging="720"/>
                              <w:rPr>
                                <w:sz w:val="36"/>
                                <w:szCs w:val="36"/>
                                <w:lang w:val="es-CO" w:eastAsia="es-CO"/>
                              </w:rPr>
                            </w:pPr>
                            <w:hyperlink r:id="rId36" w:history="1">
                              <w:r w:rsidRPr="002568B7">
                                <w:rPr>
                                  <w:rStyle w:val="Hipervnculo"/>
                                  <w:sz w:val="36"/>
                                  <w:szCs w:val="36"/>
                                  <w:lang w:val="es-CO" w:eastAsia="es-CO"/>
                                </w:rPr>
                                <w:t>Patrón Factory en la creación de objetos de solicitudes y usuarios</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548B72" id="Rectángulo 875277643" o:spid="_x0000_s1038" style="position:absolute;left:0;text-align:left;margin-left:0;margin-top:154.05pt;width:594.25pt;height:89.35pt;z-index:25169305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" fillcolor="#7ad6cf [1945]" stroked="f" strokeweight="2pt">
                <v:textbox>
                  <w:txbxContent>
                    <w:p w14:paraId="135C1DED" w14:textId="77777777" w:rsidR="002568B7" w:rsidRPr="00D80ECB" w:rsidRDefault="002568B7" w:rsidP="002568B7">
                      <w:pPr>
                        <w:rPr>
                          <w:sz w:val="40"/>
                          <w:szCs w:val="32"/>
                          <w:lang w:val="es-CO"/>
                        </w:rPr>
                      </w:pPr>
                      <w:r w:rsidRPr="00D80ECB">
                        <w:rPr>
                          <w:sz w:val="40"/>
                          <w:szCs w:val="32"/>
                          <w:lang w:val="es-CO"/>
                        </w:rPr>
                        <w:t xml:space="preserve">Referencia: </w:t>
                      </w:r>
                    </w:p>
                    <w:p w14:paraId="7C1F327A" w14:textId="217FB51B" w:rsidR="002568B7" w:rsidRPr="00573B84" w:rsidRDefault="002568B7" w:rsidP="002568B7">
                      <w:pPr>
                        <w:ind w:left="720" w:hanging="720"/>
                        <w:rPr>
                          <w:sz w:val="36"/>
                          <w:szCs w:val="36"/>
                          <w:lang w:val="es-CO" w:eastAsia="es-CO"/>
                        </w:rPr>
                      </w:pPr>
                      <w:hyperlink r:id="rId37" w:history="1">
                        <w:r w:rsidRPr="002568B7">
                          <w:rPr>
                            <w:rStyle w:val="Hipervnculo"/>
                            <w:sz w:val="36"/>
                            <w:szCs w:val="36"/>
                            <w:lang w:val="es-CO" w:eastAsia="es-CO"/>
                          </w:rPr>
                          <w:t>Patrón Factory en la creación de objetos de solicitudes y usuarios</w:t>
                        </w:r>
                      </w:hyperlink>
                    </w:p>
                  </w:txbxContent>
                </v:textbox>
                <w10:wrap type="topAndBottom" anchorx="page"/>
              </v:rect>
            </w:pict>
          </mc:Fallback>
        </mc:AlternateContent>
      </w:r>
      <w:r>
        <w:rPr>
          <w:noProof/>
        </w:rPr>
        <w:drawing>
          <wp:inline distT="0" distB="0" distL="0" distR="0" wp14:anchorId="2A9F3142" wp14:editId="070FB3F1">
            <wp:extent cx="1838871" cy="1692336"/>
            <wp:effectExtent l="0" t="3175" r="6350" b="6350"/>
            <wp:docPr id="1745463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63181" name="Imagen 1"/>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rot="16200000">
                      <a:off x="0" y="0"/>
                      <a:ext cx="1842604" cy="1695772"/>
                    </a:xfrm>
                    <a:prstGeom prst="rect">
                      <a:avLst/>
                    </a:prstGeom>
                    <a:noFill/>
                    <a:ln>
                      <a:noFill/>
                    </a:ln>
                  </pic:spPr>
                </pic:pic>
              </a:graphicData>
            </a:graphic>
          </wp:inline>
        </w:drawing>
      </w:r>
    </w:p>
    <w:p w14:paraId="2742A3C6" w14:textId="77777777" w:rsidR="002568B7" w:rsidRDefault="002568B7" w:rsidP="002568B7">
      <w:pPr>
        <w:spacing w:after="200"/>
        <w:rPr>
          <w:noProof/>
          <w:sz w:val="40"/>
          <w:szCs w:val="32"/>
        </w:rPr>
      </w:pPr>
    </w:p>
    <w:p w14:paraId="5410B090" w14:textId="14554B9E" w:rsidR="002568B7" w:rsidRDefault="002568B7" w:rsidP="002568B7">
      <w:pPr>
        <w:spacing w:after="200"/>
        <w:rPr>
          <w:noProof/>
          <w:sz w:val="40"/>
          <w:szCs w:val="32"/>
        </w:rPr>
      </w:pPr>
      <w:r w:rsidRPr="007C383D">
        <w:rPr>
          <w:noProof/>
          <w:sz w:val="40"/>
          <w:szCs w:val="32"/>
        </w:rPr>
        <w:t>Reflexión:</w:t>
      </w:r>
    </w:p>
    <w:p w14:paraId="4237A300" w14:textId="77777777" w:rsidR="002568B7" w:rsidRPr="00D14B3B" w:rsidRDefault="002568B7" w:rsidP="002568B7">
      <w:pPr>
        <w:pStyle w:val="Estilo1"/>
      </w:pPr>
      <w:r w:rsidRPr="00D14B3B">
        <w:t xml:space="preserve">Este artículo me hace pensar en la importancia de </w:t>
      </w:r>
      <w:r w:rsidRPr="00D14B3B">
        <w:rPr>
          <w:b/>
          <w:bCs/>
        </w:rPr>
        <w:t>no empezar desde cero</w:t>
      </w:r>
      <w:r w:rsidRPr="00D14B3B">
        <w:t xml:space="preserve"> cada vez que enfrentamos un proyecto. Así como en software existen frameworks que nos dan estructuras listas para usar, en la vida diaria también necesitamos </w:t>
      </w:r>
      <w:r w:rsidRPr="00D14B3B">
        <w:rPr>
          <w:b/>
          <w:bCs/>
        </w:rPr>
        <w:t>patrones y hábitos reutilizables</w:t>
      </w:r>
      <w:r w:rsidRPr="00D14B3B">
        <w:t>: rutinas de estudio, esquemas de trabajo, metodologías que nos ahorran tiempo y esfuerzo.</w:t>
      </w:r>
    </w:p>
    <w:p w14:paraId="6B74FF9A" w14:textId="77777777" w:rsidR="002568B7" w:rsidRDefault="002568B7" w:rsidP="002568B7">
      <w:pPr>
        <w:pStyle w:val="Estilo1"/>
      </w:pPr>
      <w:r w:rsidRPr="00D14B3B">
        <w:t xml:space="preserve">Lo que más me llama la atención es la unión entre lo </w:t>
      </w:r>
      <w:r w:rsidRPr="00D14B3B">
        <w:rPr>
          <w:b/>
          <w:bCs/>
        </w:rPr>
        <w:t>técnico (patrones de diseño)</w:t>
      </w:r>
      <w:r w:rsidRPr="00D14B3B">
        <w:t xml:space="preserve"> y lo </w:t>
      </w:r>
      <w:r w:rsidRPr="00D14B3B">
        <w:rPr>
          <w:b/>
          <w:bCs/>
        </w:rPr>
        <w:t>humano (patrones de interacción)</w:t>
      </w:r>
      <w:r w:rsidRPr="00D14B3B">
        <w:t xml:space="preserve">. No basta con que un sistema funcione internamente, también debe ser </w:t>
      </w:r>
      <w:r w:rsidRPr="00D14B3B">
        <w:rPr>
          <w:b/>
          <w:bCs/>
        </w:rPr>
        <w:t>claro y usable</w:t>
      </w:r>
      <w:r w:rsidRPr="00D14B3B">
        <w:t xml:space="preserve"> para las personas.</w:t>
      </w:r>
      <w:r w:rsidRPr="00D14B3B">
        <w:br/>
        <w:t xml:space="preserve">En mi día a día, esto me recuerda que no solo importa resolver un problema, sino también </w:t>
      </w:r>
      <w:r w:rsidRPr="00D14B3B">
        <w:rPr>
          <w:b/>
          <w:bCs/>
        </w:rPr>
        <w:t>cómo lo comunico y presento</w:t>
      </w:r>
      <w:r w:rsidRPr="00D14B3B">
        <w:t>. Un trabajo bien estructurado y entendible siempre tendrá más impacto.</w:t>
      </w:r>
    </w:p>
    <w:p w14:paraId="4661F670" w14:textId="77777777" w:rsidR="002568B7" w:rsidRDefault="002568B7" w:rsidP="002568B7">
      <w:pPr>
        <w:pStyle w:val="Estilo1"/>
      </w:pPr>
    </w:p>
    <w:p w14:paraId="098A93C6" w14:textId="50F63EE9" w:rsidR="002568B7" w:rsidRDefault="002568B7" w:rsidP="002568B7">
      <w:pPr>
        <w:rPr>
          <w:sz w:val="40"/>
          <w:szCs w:val="40"/>
        </w:rPr>
      </w:pPr>
      <w:r w:rsidRPr="000B162A">
        <w:rPr>
          <w:sz w:val="40"/>
          <w:szCs w:val="40"/>
        </w:rPr>
        <w:t xml:space="preserve">Artículo </w:t>
      </w:r>
      <w:r w:rsidR="00FF5CB5">
        <w:rPr>
          <w:sz w:val="40"/>
          <w:szCs w:val="40"/>
        </w:rPr>
        <w:t>1</w:t>
      </w:r>
      <w:r w:rsidR="00EB683A">
        <w:rPr>
          <w:sz w:val="40"/>
          <w:szCs w:val="40"/>
        </w:rPr>
        <w:t>1</w:t>
      </w:r>
      <w:r w:rsidRPr="000B162A">
        <w:rPr>
          <w:sz w:val="40"/>
          <w:szCs w:val="40"/>
        </w:rPr>
        <w:t xml:space="preserve"> – </w:t>
      </w:r>
      <w:r w:rsidRPr="002568B7">
        <w:rPr>
          <w:sz w:val="40"/>
          <w:szCs w:val="40"/>
        </w:rPr>
        <w:t>Proceso de automatización de pruebas en aplicaciones web con React, Angular, Ant y Laravel</w:t>
      </w:r>
    </w:p>
    <w:p w14:paraId="2E038EDD" w14:textId="77777777" w:rsidR="002568B7" w:rsidRDefault="002568B7" w:rsidP="002568B7">
      <w:pPr>
        <w:rPr>
          <w:sz w:val="40"/>
          <w:szCs w:val="40"/>
        </w:rPr>
      </w:pPr>
    </w:p>
    <w:p w14:paraId="1026696D" w14:textId="77777777" w:rsidR="00FF5CB5" w:rsidRPr="00D14B3B" w:rsidRDefault="00FF5CB5" w:rsidP="00FF5CB5">
      <w:pPr>
        <w:pStyle w:val="Estilo1"/>
      </w:pPr>
      <w:r w:rsidRPr="00D14B3B">
        <w:t xml:space="preserve">Las </w:t>
      </w:r>
      <w:r w:rsidRPr="00D14B3B">
        <w:rPr>
          <w:b/>
          <w:bCs/>
        </w:rPr>
        <w:t>pruebas de software</w:t>
      </w:r>
      <w:r w:rsidRPr="00D14B3B">
        <w:t xml:space="preserve"> son una fase esencial dentro del ciclo de vida del desarrollo, pues aseguran que los sistemas cumplan los estándares de calidad. Sin embargo, muchas veces se omiten por </w:t>
      </w:r>
      <w:r w:rsidRPr="00D14B3B">
        <w:rPr>
          <w:b/>
          <w:bCs/>
        </w:rPr>
        <w:t>falta de tiempo, costos o recursos</w:t>
      </w:r>
      <w:r w:rsidRPr="00D14B3B">
        <w:t xml:space="preserve">. La automatización de </w:t>
      </w:r>
      <w:r w:rsidRPr="00D14B3B">
        <w:lastRenderedPageBreak/>
        <w:t xml:space="preserve">pruebas surge como una alternativa que reduce entre un </w:t>
      </w:r>
      <w:r w:rsidRPr="00D14B3B">
        <w:rPr>
          <w:b/>
          <w:bCs/>
        </w:rPr>
        <w:t>50% y 70% el tiempo de ejecución</w:t>
      </w:r>
      <w:r w:rsidRPr="00D14B3B">
        <w:t>, según estudios en la industria.</w:t>
      </w:r>
    </w:p>
    <w:p w14:paraId="2CA72FF3" w14:textId="77777777" w:rsidR="00FF5CB5" w:rsidRPr="00D14B3B" w:rsidRDefault="00FF5CB5" w:rsidP="00FF5CB5">
      <w:pPr>
        <w:pStyle w:val="Estilo1"/>
      </w:pPr>
      <w:r w:rsidRPr="00D14B3B">
        <w:t xml:space="preserve">El proyecto propone un </w:t>
      </w:r>
      <w:r w:rsidRPr="00D14B3B">
        <w:rPr>
          <w:b/>
          <w:bCs/>
        </w:rPr>
        <w:t>modelo de automatización de pruebas</w:t>
      </w:r>
      <w:r w:rsidRPr="00D14B3B">
        <w:t xml:space="preserve"> enfocado en aplicaciones desarrolladas con </w:t>
      </w:r>
      <w:r w:rsidRPr="00D14B3B">
        <w:rPr>
          <w:b/>
          <w:bCs/>
        </w:rPr>
        <w:t>React, Angular, Ant y Laravel</w:t>
      </w:r>
      <w:r w:rsidRPr="00D14B3B">
        <w:t xml:space="preserve">, abarcando pruebas de creación, edición, carga y descarga de datos, así como la generación de dashboards. Para ello, se consideran </w:t>
      </w:r>
      <w:r w:rsidRPr="00D14B3B">
        <w:rPr>
          <w:b/>
          <w:bCs/>
        </w:rPr>
        <w:t>requerimientos funcionales</w:t>
      </w:r>
      <w:r w:rsidRPr="00D14B3B">
        <w:t xml:space="preserve">, escenarios de casos de prueba basados en ISTQB y la integración de herramientas como </w:t>
      </w:r>
      <w:r w:rsidRPr="00D14B3B">
        <w:rPr>
          <w:b/>
          <w:bCs/>
        </w:rPr>
        <w:t>Selenium, Jest, Jasmine, PHPUnit y Laravel Dusk</w:t>
      </w:r>
      <w:r w:rsidRPr="00D14B3B">
        <w:t>.</w:t>
      </w:r>
    </w:p>
    <w:p w14:paraId="24E73D58" w14:textId="77777777" w:rsidR="00FF5CB5" w:rsidRPr="00D14B3B" w:rsidRDefault="00FF5CB5" w:rsidP="00FF5CB5">
      <w:pPr>
        <w:pStyle w:val="Estilo1"/>
      </w:pPr>
      <w:r w:rsidRPr="00D14B3B">
        <w:t xml:space="preserve">El modelo busca optimizar el trabajo de los desarrolladores que no implementan pruebas automatizadas por falta de motivación o experiencia, brindándoles una alternativa </w:t>
      </w:r>
      <w:r w:rsidRPr="00D14B3B">
        <w:rPr>
          <w:b/>
          <w:bCs/>
        </w:rPr>
        <w:t>simple, eficiente y adaptable</w:t>
      </w:r>
      <w:r w:rsidRPr="00D14B3B">
        <w:t>. Además, aborda la compatibilidad entre navegadores, el rendimiento en cargas masivas y la necesidad de reportes claros para la toma de decisiones.</w:t>
      </w:r>
    </w:p>
    <w:p w14:paraId="1528DCCE" w14:textId="77777777" w:rsidR="002568B7" w:rsidRPr="00164601" w:rsidRDefault="002568B7" w:rsidP="002568B7">
      <w:pPr>
        <w:pStyle w:val="Estilo1"/>
      </w:pPr>
    </w:p>
    <w:p w14:paraId="5BAB91A4" w14:textId="77777777" w:rsidR="002568B7" w:rsidRPr="003E1E65" w:rsidRDefault="002568B7" w:rsidP="002568B7">
      <w:pPr>
        <w:pStyle w:val="Estilo1"/>
        <w:rPr>
          <w:b/>
        </w:rPr>
      </w:pPr>
    </w:p>
    <w:p w14:paraId="5FFF335E" w14:textId="1F924FE8" w:rsidR="002568B7" w:rsidRDefault="002568B7" w:rsidP="002568B7">
      <w:pPr>
        <w:spacing w:after="200"/>
        <w:jc w:val="center"/>
        <w:rPr>
          <w:noProof/>
          <w:sz w:val="36"/>
          <w:szCs w:val="28"/>
        </w:rPr>
      </w:pPr>
      <w:r>
        <w:rPr>
          <w:noProof/>
        </w:rPr>
        <w:drawing>
          <wp:inline distT="0" distB="0" distL="0" distR="0" wp14:anchorId="6EE84C93" wp14:editId="4B473D83">
            <wp:extent cx="1676606" cy="3523901"/>
            <wp:effectExtent l="0" t="9208" r="0" b="0"/>
            <wp:docPr id="27973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3169" name="Imagen 1"/>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rot="16200000">
                      <a:off x="0" y="0"/>
                      <a:ext cx="1679828" cy="3530674"/>
                    </a:xfrm>
                    <a:prstGeom prst="rect">
                      <a:avLst/>
                    </a:prstGeom>
                    <a:noFill/>
                    <a:ln>
                      <a:noFill/>
                    </a:ln>
                  </pic:spPr>
                </pic:pic>
              </a:graphicData>
            </a:graphic>
          </wp:inline>
        </w:drawing>
      </w:r>
    </w:p>
    <w:p w14:paraId="5C62817A" w14:textId="4B103FD0" w:rsidR="002568B7" w:rsidRDefault="00FF5CB5" w:rsidP="002568B7">
      <w:pPr>
        <w:spacing w:after="200"/>
        <w:rPr>
          <w:noProof/>
          <w:sz w:val="40"/>
          <w:szCs w:val="32"/>
        </w:rPr>
      </w:pPr>
      <w:r>
        <w:rPr>
          <w:noProof/>
          <w:sz w:val="48"/>
          <w:szCs w:val="40"/>
        </w:rPr>
        <mc:AlternateContent>
          <mc:Choice Requires="wps">
            <w:drawing>
              <wp:anchor distT="0" distB="0" distL="114300" distR="114300" simplePos="0" relativeHeight="251695104" behindDoc="0" locked="0" layoutInCell="1" allowOverlap="1" wp14:anchorId="60AD05E8" wp14:editId="281D4F06">
                <wp:simplePos x="0" y="0"/>
                <wp:positionH relativeFrom="page">
                  <wp:align>right</wp:align>
                </wp:positionH>
                <wp:positionV relativeFrom="paragraph">
                  <wp:posOffset>739775</wp:posOffset>
                </wp:positionV>
                <wp:extent cx="7546975" cy="1781175"/>
                <wp:effectExtent l="0" t="0" r="0" b="9525"/>
                <wp:wrapTopAndBottom/>
                <wp:docPr id="1529920925" name="Rectángulo 1529920925"/>
                <wp:cNvGraphicFramePr/>
                <a:graphic xmlns:a="http://schemas.openxmlformats.org/drawingml/2006/main">
                  <a:graphicData uri="http://schemas.microsoft.com/office/word/2010/wordprocessingShape">
                    <wps:wsp>
                      <wps:cNvSpPr/>
                      <wps:spPr>
                        <a:xfrm>
                          <a:off x="0" y="0"/>
                          <a:ext cx="7546975" cy="178117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F5930B" w14:textId="77777777" w:rsidR="002568B7" w:rsidRPr="00D80ECB" w:rsidRDefault="002568B7" w:rsidP="002568B7">
                            <w:pPr>
                              <w:rPr>
                                <w:sz w:val="40"/>
                                <w:szCs w:val="32"/>
                                <w:lang w:val="es-CO"/>
                              </w:rPr>
                            </w:pPr>
                            <w:r w:rsidRPr="00D80ECB">
                              <w:rPr>
                                <w:sz w:val="40"/>
                                <w:szCs w:val="32"/>
                                <w:lang w:val="es-CO"/>
                              </w:rPr>
                              <w:t xml:space="preserve">Referencia: </w:t>
                            </w:r>
                          </w:p>
                          <w:p w14:paraId="6661DE6B" w14:textId="50CFA98B" w:rsidR="00FF5CB5" w:rsidRPr="00FF5CB5" w:rsidRDefault="00FF5CB5" w:rsidP="00FF5CB5">
                            <w:pPr>
                              <w:ind w:left="720" w:hanging="720"/>
                              <w:rPr>
                                <w:rStyle w:val="Hipervnculo"/>
                                <w:sz w:val="36"/>
                                <w:szCs w:val="36"/>
                                <w:lang w:val="es-CO" w:eastAsia="es-CO"/>
                              </w:rPr>
                            </w:pPr>
                            <w:r>
                              <w:rPr>
                                <w:sz w:val="36"/>
                                <w:szCs w:val="36"/>
                                <w:lang w:val="es-CO" w:eastAsia="es-CO"/>
                              </w:rPr>
                              <w:fldChar w:fldCharType="begin"/>
                            </w:r>
                            <w:r>
                              <w:rPr>
                                <w:sz w:val="36"/>
                                <w:szCs w:val="36"/>
                                <w:lang w:val="es-CO" w:eastAsia="es-CO"/>
                              </w:rPr>
                              <w:instrText>HYPERLINK "http://170.210.231.10:8080/jspui/bitstream/123456789/191/1/MURILLO%2C%20Mart%C3%ADn%20Miguel.pdf"</w:instrText>
                            </w:r>
                            <w:r>
                              <w:rPr>
                                <w:sz w:val="36"/>
                                <w:szCs w:val="36"/>
                                <w:lang w:val="es-CO" w:eastAsia="es-CO"/>
                              </w:rPr>
                            </w:r>
                            <w:r>
                              <w:rPr>
                                <w:sz w:val="36"/>
                                <w:szCs w:val="36"/>
                                <w:lang w:val="es-CO" w:eastAsia="es-CO"/>
                              </w:rPr>
                              <w:fldChar w:fldCharType="separate"/>
                            </w:r>
                            <w:r w:rsidRPr="00FF5CB5">
                              <w:rPr>
                                <w:rStyle w:val="Hipervnculo"/>
                                <w:sz w:val="36"/>
                                <w:szCs w:val="36"/>
                                <w:lang w:val="es-CO" w:eastAsia="es-CO"/>
                              </w:rPr>
                              <w:t>ARQUITECTURA SOFTWARE REUTILIZABLE</w:t>
                            </w:r>
                          </w:p>
                          <w:p w14:paraId="539EACD3" w14:textId="77777777" w:rsidR="00FF5CB5" w:rsidRPr="00FF5CB5" w:rsidRDefault="00FF5CB5" w:rsidP="00FF5CB5">
                            <w:pPr>
                              <w:ind w:left="720" w:hanging="720"/>
                              <w:rPr>
                                <w:rStyle w:val="Hipervnculo"/>
                                <w:sz w:val="36"/>
                                <w:szCs w:val="36"/>
                                <w:lang w:val="es-CO" w:eastAsia="es-CO"/>
                              </w:rPr>
                            </w:pPr>
                            <w:r w:rsidRPr="00FF5CB5">
                              <w:rPr>
                                <w:rStyle w:val="Hipervnculo"/>
                                <w:sz w:val="36"/>
                                <w:szCs w:val="36"/>
                                <w:lang w:val="es-CO" w:eastAsia="es-CO"/>
                              </w:rPr>
                              <w:t>BASADA EN PATRONES DE DISEÑO Y PATRONES DE</w:t>
                            </w:r>
                          </w:p>
                          <w:p w14:paraId="09590175" w14:textId="77777777" w:rsidR="00FF5CB5" w:rsidRPr="00FF5CB5" w:rsidRDefault="00FF5CB5" w:rsidP="00FF5CB5">
                            <w:pPr>
                              <w:ind w:left="720" w:hanging="720"/>
                              <w:rPr>
                                <w:rStyle w:val="Hipervnculo"/>
                                <w:sz w:val="36"/>
                                <w:szCs w:val="36"/>
                                <w:lang w:val="es-CO" w:eastAsia="es-CO"/>
                              </w:rPr>
                            </w:pPr>
                            <w:r w:rsidRPr="00FF5CB5">
                              <w:rPr>
                                <w:rStyle w:val="Hipervnculo"/>
                                <w:sz w:val="36"/>
                                <w:szCs w:val="36"/>
                                <w:lang w:val="es-CO" w:eastAsia="es-CO"/>
                              </w:rPr>
                              <w:t>INTERACCIÓN, PARA EL DESARROLLO RÁPIDO DE</w:t>
                            </w:r>
                          </w:p>
                          <w:p w14:paraId="5816CB7C" w14:textId="1E630149" w:rsidR="002568B7" w:rsidRPr="00573B84" w:rsidRDefault="00FF5CB5" w:rsidP="00FF5CB5">
                            <w:pPr>
                              <w:ind w:left="720" w:hanging="720"/>
                              <w:rPr>
                                <w:sz w:val="36"/>
                                <w:szCs w:val="36"/>
                                <w:lang w:val="es-CO" w:eastAsia="es-CO"/>
                              </w:rPr>
                            </w:pPr>
                            <w:r w:rsidRPr="00FF5CB5">
                              <w:rPr>
                                <w:rStyle w:val="Hipervnculo"/>
                                <w:sz w:val="36"/>
                                <w:szCs w:val="36"/>
                                <w:lang w:val="es-CO" w:eastAsia="es-CO"/>
                              </w:rPr>
                              <w:t>APLICACIONES WEB</w:t>
                            </w:r>
                            <w:r>
                              <w:rPr>
                                <w:sz w:val="36"/>
                                <w:szCs w:val="36"/>
                                <w:lang w:val="es-CO" w:eastAsia="es-CO"/>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AD05E8" id="Rectángulo 1529920925" o:spid="_x0000_s1039" style="position:absolute;margin-left:543.05pt;margin-top:58.25pt;width:594.25pt;height:140.25pt;z-index:25169510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" fillcolor="#7ad6cf [1945]" stroked="f" strokeweight="2pt">
                <v:textbox>
                  <w:txbxContent>
                    <w:p w14:paraId="30F5930B" w14:textId="77777777" w:rsidR="002568B7" w:rsidRPr="00D80ECB" w:rsidRDefault="002568B7" w:rsidP="002568B7">
                      <w:pPr>
                        <w:rPr>
                          <w:sz w:val="40"/>
                          <w:szCs w:val="32"/>
                          <w:lang w:val="es-CO"/>
                        </w:rPr>
                      </w:pPr>
                      <w:r w:rsidRPr="00D80ECB">
                        <w:rPr>
                          <w:sz w:val="40"/>
                          <w:szCs w:val="32"/>
                          <w:lang w:val="es-CO"/>
                        </w:rPr>
                        <w:t xml:space="preserve">Referencia: </w:t>
                      </w:r>
                    </w:p>
                    <w:p w14:paraId="6661DE6B" w14:textId="50CFA98B" w:rsidR="00FF5CB5" w:rsidRPr="00FF5CB5" w:rsidRDefault="00FF5CB5" w:rsidP="00FF5CB5">
                      <w:pPr>
                        <w:ind w:left="720" w:hanging="720"/>
                        <w:rPr>
                          <w:rStyle w:val="Hipervnculo"/>
                          <w:sz w:val="36"/>
                          <w:szCs w:val="36"/>
                          <w:lang w:val="es-CO" w:eastAsia="es-CO"/>
                        </w:rPr>
                      </w:pPr>
                      <w:r>
                        <w:rPr>
                          <w:sz w:val="36"/>
                          <w:szCs w:val="36"/>
                          <w:lang w:val="es-CO" w:eastAsia="es-CO"/>
                        </w:rPr>
                        <w:fldChar w:fldCharType="begin"/>
                      </w:r>
                      <w:r>
                        <w:rPr>
                          <w:sz w:val="36"/>
                          <w:szCs w:val="36"/>
                          <w:lang w:val="es-CO" w:eastAsia="es-CO"/>
                        </w:rPr>
                        <w:instrText>HYPERLINK "http://170.210.231.10:8080/jspui/bitstream/123456789/191/1/MURILLO%2C%20Mart%C3%ADn%20Miguel.pdf"</w:instrText>
                      </w:r>
                      <w:r>
                        <w:rPr>
                          <w:sz w:val="36"/>
                          <w:szCs w:val="36"/>
                          <w:lang w:val="es-CO" w:eastAsia="es-CO"/>
                        </w:rPr>
                      </w:r>
                      <w:r>
                        <w:rPr>
                          <w:sz w:val="36"/>
                          <w:szCs w:val="36"/>
                          <w:lang w:val="es-CO" w:eastAsia="es-CO"/>
                        </w:rPr>
                        <w:fldChar w:fldCharType="separate"/>
                      </w:r>
                      <w:r w:rsidRPr="00FF5CB5">
                        <w:rPr>
                          <w:rStyle w:val="Hipervnculo"/>
                          <w:sz w:val="36"/>
                          <w:szCs w:val="36"/>
                          <w:lang w:val="es-CO" w:eastAsia="es-CO"/>
                        </w:rPr>
                        <w:t>ARQUITECTURA SOFTWARE REUTILIZABLE</w:t>
                      </w:r>
                    </w:p>
                    <w:p w14:paraId="539EACD3" w14:textId="77777777" w:rsidR="00FF5CB5" w:rsidRPr="00FF5CB5" w:rsidRDefault="00FF5CB5" w:rsidP="00FF5CB5">
                      <w:pPr>
                        <w:ind w:left="720" w:hanging="720"/>
                        <w:rPr>
                          <w:rStyle w:val="Hipervnculo"/>
                          <w:sz w:val="36"/>
                          <w:szCs w:val="36"/>
                          <w:lang w:val="es-CO" w:eastAsia="es-CO"/>
                        </w:rPr>
                      </w:pPr>
                      <w:r w:rsidRPr="00FF5CB5">
                        <w:rPr>
                          <w:rStyle w:val="Hipervnculo"/>
                          <w:sz w:val="36"/>
                          <w:szCs w:val="36"/>
                          <w:lang w:val="es-CO" w:eastAsia="es-CO"/>
                        </w:rPr>
                        <w:t>BASADA EN PATRONES DE DISEÑO Y PATRONES DE</w:t>
                      </w:r>
                    </w:p>
                    <w:p w14:paraId="09590175" w14:textId="77777777" w:rsidR="00FF5CB5" w:rsidRPr="00FF5CB5" w:rsidRDefault="00FF5CB5" w:rsidP="00FF5CB5">
                      <w:pPr>
                        <w:ind w:left="720" w:hanging="720"/>
                        <w:rPr>
                          <w:rStyle w:val="Hipervnculo"/>
                          <w:sz w:val="36"/>
                          <w:szCs w:val="36"/>
                          <w:lang w:val="es-CO" w:eastAsia="es-CO"/>
                        </w:rPr>
                      </w:pPr>
                      <w:r w:rsidRPr="00FF5CB5">
                        <w:rPr>
                          <w:rStyle w:val="Hipervnculo"/>
                          <w:sz w:val="36"/>
                          <w:szCs w:val="36"/>
                          <w:lang w:val="es-CO" w:eastAsia="es-CO"/>
                        </w:rPr>
                        <w:t>INTERACCIÓN, PARA EL DESARROLLO RÁPIDO DE</w:t>
                      </w:r>
                    </w:p>
                    <w:p w14:paraId="5816CB7C" w14:textId="1E630149" w:rsidR="002568B7" w:rsidRPr="00573B84" w:rsidRDefault="00FF5CB5" w:rsidP="00FF5CB5">
                      <w:pPr>
                        <w:ind w:left="720" w:hanging="720"/>
                        <w:rPr>
                          <w:sz w:val="36"/>
                          <w:szCs w:val="36"/>
                          <w:lang w:val="es-CO" w:eastAsia="es-CO"/>
                        </w:rPr>
                      </w:pPr>
                      <w:r w:rsidRPr="00FF5CB5">
                        <w:rPr>
                          <w:rStyle w:val="Hipervnculo"/>
                          <w:sz w:val="36"/>
                          <w:szCs w:val="36"/>
                          <w:lang w:val="es-CO" w:eastAsia="es-CO"/>
                        </w:rPr>
                        <w:t>APLICACIONES WEB</w:t>
                      </w:r>
                      <w:r>
                        <w:rPr>
                          <w:sz w:val="36"/>
                          <w:szCs w:val="36"/>
                          <w:lang w:val="es-CO" w:eastAsia="es-CO"/>
                        </w:rPr>
                        <w:fldChar w:fldCharType="end"/>
                      </w:r>
                    </w:p>
                  </w:txbxContent>
                </v:textbox>
                <w10:wrap type="topAndBottom" anchorx="page"/>
              </v:rect>
            </w:pict>
          </mc:Fallback>
        </mc:AlternateContent>
      </w:r>
    </w:p>
    <w:p w14:paraId="4A0E077A" w14:textId="5D9333F6" w:rsidR="002568B7" w:rsidRDefault="002568B7" w:rsidP="002568B7">
      <w:pPr>
        <w:spacing w:after="200"/>
        <w:rPr>
          <w:noProof/>
          <w:sz w:val="40"/>
          <w:szCs w:val="32"/>
        </w:rPr>
      </w:pPr>
      <w:r w:rsidRPr="007C383D">
        <w:rPr>
          <w:noProof/>
          <w:sz w:val="40"/>
          <w:szCs w:val="32"/>
        </w:rPr>
        <w:t>Reflexión:</w:t>
      </w:r>
    </w:p>
    <w:p w14:paraId="67546D24" w14:textId="77777777" w:rsidR="00FF5CB5" w:rsidRPr="00D14B3B" w:rsidRDefault="00FF5CB5" w:rsidP="00FF5CB5">
      <w:pPr>
        <w:pStyle w:val="Estilo1"/>
      </w:pPr>
      <w:r w:rsidRPr="00D14B3B">
        <w:t xml:space="preserve">Lo que me impacta de este artículo es cómo la </w:t>
      </w:r>
      <w:r w:rsidRPr="00D14B3B">
        <w:rPr>
          <w:b/>
          <w:bCs/>
        </w:rPr>
        <w:t>automatización cambia radicalmente la perspectiva del testing</w:t>
      </w:r>
      <w:r w:rsidRPr="00D14B3B">
        <w:t xml:space="preserve">. Mientras las pruebas manuales son lentas y propensas a </w:t>
      </w:r>
      <w:r w:rsidRPr="00D14B3B">
        <w:lastRenderedPageBreak/>
        <w:t>errores, las automatizadas no solo ahorran tiempo, sino que también permiten detectar fallas en escenarios más amplios.</w:t>
      </w:r>
    </w:p>
    <w:p w14:paraId="2CEBD9A4" w14:textId="361EB457" w:rsidR="00FF5CB5" w:rsidRPr="00D14B3B" w:rsidRDefault="00FF5CB5" w:rsidP="00FF5CB5">
      <w:pPr>
        <w:pStyle w:val="Estilo1"/>
      </w:pPr>
      <w:r w:rsidRPr="00D14B3B">
        <w:t xml:space="preserve">En mi vida personal veo un paralelismo: cuando hago tareas de forma repetitiva sin un método, pierdo tiempo y energía; pero cuando encuentro una manera de </w:t>
      </w:r>
      <w:r w:rsidRPr="00D14B3B">
        <w:rPr>
          <w:b/>
          <w:bCs/>
        </w:rPr>
        <w:t>automatizar o sistematizar</w:t>
      </w:r>
      <w:r w:rsidRPr="00D14B3B">
        <w:t xml:space="preserve"> (por ejemplo, con rutinas, recordatorios o herramientas digitales), logros mejores resultados con menos esfuerzo.</w:t>
      </w:r>
    </w:p>
    <w:p w14:paraId="1B928F36" w14:textId="608CCC2E" w:rsidR="00566ADD" w:rsidRDefault="00FF5CB5" w:rsidP="00FF5CB5">
      <w:pPr>
        <w:pStyle w:val="Estilo1"/>
      </w:pPr>
      <w:r w:rsidRPr="00D14B3B">
        <w:t xml:space="preserve">Este proyecto me enseña que la calidad no depende solo del esfuerzo humano, sino también de </w:t>
      </w:r>
      <w:r w:rsidRPr="00D14B3B">
        <w:rPr>
          <w:b/>
          <w:bCs/>
        </w:rPr>
        <w:t>usar la tecnología de manera inteligente</w:t>
      </w:r>
      <w:r w:rsidRPr="00D14B3B">
        <w:t xml:space="preserve">. Automatizar no significa trabajar menos, sino trabajar </w:t>
      </w:r>
      <w:r w:rsidRPr="00D14B3B">
        <w:rPr>
          <w:b/>
          <w:bCs/>
        </w:rPr>
        <w:t>mejor y con más confianza en los resultados</w:t>
      </w:r>
      <w:r w:rsidRPr="00D14B3B">
        <w:t>.</w:t>
      </w:r>
    </w:p>
    <w:p w14:paraId="36B1EC17" w14:textId="77777777" w:rsidR="00566ADD" w:rsidRDefault="00566ADD" w:rsidP="00FF5CB5">
      <w:pPr>
        <w:pStyle w:val="Estilo1"/>
      </w:pPr>
    </w:p>
    <w:p w14:paraId="3B65E10E" w14:textId="32B0FD15" w:rsidR="00566ADD" w:rsidRPr="00566ADD" w:rsidRDefault="00566ADD" w:rsidP="00566ADD">
      <w:pPr>
        <w:rPr>
          <w:b w:val="0"/>
          <w:bCs/>
        </w:rPr>
      </w:pPr>
      <w:r w:rsidRPr="000B162A">
        <w:rPr>
          <w:sz w:val="40"/>
          <w:szCs w:val="40"/>
        </w:rPr>
        <w:t xml:space="preserve">Artículo </w:t>
      </w:r>
      <w:r>
        <w:rPr>
          <w:sz w:val="40"/>
          <w:szCs w:val="40"/>
        </w:rPr>
        <w:t>1</w:t>
      </w:r>
      <w:r w:rsidR="00EB683A">
        <w:rPr>
          <w:sz w:val="40"/>
          <w:szCs w:val="40"/>
        </w:rPr>
        <w:t>2</w:t>
      </w:r>
      <w:r w:rsidRPr="000B162A">
        <w:rPr>
          <w:sz w:val="40"/>
          <w:szCs w:val="40"/>
        </w:rPr>
        <w:t xml:space="preserve"> – </w:t>
      </w:r>
      <w:r w:rsidRPr="00566ADD">
        <w:rPr>
          <w:sz w:val="40"/>
          <w:szCs w:val="40"/>
        </w:rPr>
        <w:t>Diseño e implantación de un sistema de autenticación Cross-platform para React y React Native</w:t>
      </w:r>
    </w:p>
    <w:p w14:paraId="4E7799E5" w14:textId="77777777" w:rsidR="00566ADD" w:rsidRDefault="00566ADD" w:rsidP="00566ADD">
      <w:pPr>
        <w:rPr>
          <w:sz w:val="40"/>
          <w:szCs w:val="40"/>
        </w:rPr>
      </w:pPr>
    </w:p>
    <w:p w14:paraId="71EA4524" w14:textId="77777777" w:rsidR="00566ADD" w:rsidRPr="00B464C0" w:rsidRDefault="00566ADD" w:rsidP="00566ADD">
      <w:pPr>
        <w:pStyle w:val="Estilo1"/>
      </w:pPr>
      <w:r w:rsidRPr="00B464C0">
        <w:t xml:space="preserve">Este trabajo se centra en el diseño e implantación de un sistema de autenticación </w:t>
      </w:r>
      <w:proofErr w:type="spellStart"/>
      <w:r w:rsidRPr="00B464C0">
        <w:rPr>
          <w:b/>
          <w:bCs/>
        </w:rPr>
        <w:t>cross-platform</w:t>
      </w:r>
      <w:proofErr w:type="spellEnd"/>
      <w:r w:rsidRPr="00B464C0">
        <w:t xml:space="preserve"> que pueda ser utilizado tanto en aplicaciones web desarrolladas con </w:t>
      </w:r>
      <w:r w:rsidRPr="00B464C0">
        <w:rPr>
          <w:b/>
          <w:bCs/>
        </w:rPr>
        <w:t>React</w:t>
      </w:r>
      <w:r w:rsidRPr="00B464C0">
        <w:t xml:space="preserve"> como en aplicaciones móviles con </w:t>
      </w:r>
      <w:r w:rsidRPr="00B464C0">
        <w:rPr>
          <w:b/>
          <w:bCs/>
        </w:rPr>
        <w:t>React Native</w:t>
      </w:r>
      <w:r w:rsidRPr="00B464C0">
        <w:t xml:space="preserve">. El propósito principal es ofrecer una solución unificada, segura y escalable que reduzca la complejidad de implementar mecanismos de acceso en distintos entornos. Para ello, se definieron los requisitos del sistema y se diseñaron diagramas UML de casos de uso y secuencias que representan los principales flujos de autenticación. La arquitectura se fundamenta en un </w:t>
      </w:r>
      <w:proofErr w:type="spellStart"/>
      <w:r w:rsidRPr="00B464C0">
        <w:rPr>
          <w:b/>
          <w:bCs/>
        </w:rPr>
        <w:t>backend</w:t>
      </w:r>
      <w:proofErr w:type="spellEnd"/>
      <w:r w:rsidRPr="00B464C0">
        <w:rPr>
          <w:b/>
          <w:bCs/>
        </w:rPr>
        <w:t xml:space="preserve"> con API </w:t>
      </w:r>
      <w:proofErr w:type="spellStart"/>
      <w:r w:rsidRPr="00B464C0">
        <w:rPr>
          <w:b/>
          <w:bCs/>
        </w:rPr>
        <w:t>GraphQL</w:t>
      </w:r>
      <w:proofErr w:type="spellEnd"/>
      <w:r w:rsidRPr="00B464C0">
        <w:t>, lo que garantiza flexibilidad en las consultas y una mejor gestión de la comunicación entre cliente y servidor.</w:t>
      </w:r>
      <w:r w:rsidRPr="00B464C0">
        <w:br/>
        <w:t xml:space="preserve">La implementación incluye funcionalidades clave como registro de usuarios, inicio de sesión, recuperación de contraseñas y gestión de sesiones, además de la integración con proveedores externos mediante </w:t>
      </w:r>
      <w:r w:rsidRPr="00B464C0">
        <w:rPr>
          <w:b/>
          <w:bCs/>
        </w:rPr>
        <w:t>OAuth</w:t>
      </w:r>
      <w:r w:rsidRPr="00B464C0">
        <w:t xml:space="preserve"> (Google, Facebook y LinkedIn). Finalmente, se llevaron a cabo pruebas unitarias, de integración y de seguridad que permitieron validar la solidez de la propuesta. Este proyecto constituye una referencia práctica y técnica que puede ser adoptada en futuros desarrollos de software, aportando un enfoque moderno y eficiente para la autenticación multiplataforma.</w:t>
      </w:r>
    </w:p>
    <w:p w14:paraId="32A7B79E" w14:textId="134B24E2" w:rsidR="00566ADD" w:rsidRPr="00D14B3B" w:rsidRDefault="00566ADD" w:rsidP="00566ADD">
      <w:pPr>
        <w:pStyle w:val="Estilo1"/>
      </w:pPr>
    </w:p>
    <w:p w14:paraId="673BF3B3" w14:textId="77777777" w:rsidR="00566ADD" w:rsidRPr="00164601" w:rsidRDefault="00566ADD" w:rsidP="00566ADD">
      <w:pPr>
        <w:pStyle w:val="Estilo1"/>
      </w:pPr>
    </w:p>
    <w:p w14:paraId="020108ED" w14:textId="77777777" w:rsidR="00566ADD" w:rsidRPr="003E1E65" w:rsidRDefault="00566ADD" w:rsidP="00566ADD">
      <w:pPr>
        <w:pStyle w:val="Estilo1"/>
        <w:rPr>
          <w:b/>
        </w:rPr>
      </w:pPr>
    </w:p>
    <w:p w14:paraId="7CC018FA" w14:textId="77777777" w:rsidR="00566ADD" w:rsidRDefault="00566ADD" w:rsidP="00566ADD">
      <w:pPr>
        <w:spacing w:after="200"/>
        <w:jc w:val="center"/>
        <w:rPr>
          <w:noProof/>
          <w:sz w:val="36"/>
          <w:szCs w:val="28"/>
        </w:rPr>
      </w:pPr>
      <w:r>
        <w:rPr>
          <w:noProof/>
        </w:rPr>
        <w:lastRenderedPageBreak/>
        <w:drawing>
          <wp:inline distT="0" distB="0" distL="0" distR="0" wp14:anchorId="2D49EDDD" wp14:editId="55DE4699">
            <wp:extent cx="1633442" cy="3102085"/>
            <wp:effectExtent l="8572" t="0" r="0" b="0"/>
            <wp:docPr id="216260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60984" name="Imagen 1"/>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rot="16200000">
                      <a:off x="0" y="0"/>
                      <a:ext cx="1636334" cy="3107578"/>
                    </a:xfrm>
                    <a:prstGeom prst="rect">
                      <a:avLst/>
                    </a:prstGeom>
                    <a:noFill/>
                    <a:ln>
                      <a:noFill/>
                    </a:ln>
                  </pic:spPr>
                </pic:pic>
              </a:graphicData>
            </a:graphic>
          </wp:inline>
        </w:drawing>
      </w:r>
    </w:p>
    <w:p w14:paraId="708B2774" w14:textId="77777777" w:rsidR="00566ADD" w:rsidRDefault="00566ADD" w:rsidP="00566ADD">
      <w:pPr>
        <w:spacing w:after="200"/>
        <w:rPr>
          <w:noProof/>
          <w:sz w:val="40"/>
          <w:szCs w:val="32"/>
        </w:rPr>
      </w:pPr>
      <w:r>
        <w:rPr>
          <w:noProof/>
          <w:sz w:val="48"/>
          <w:szCs w:val="40"/>
        </w:rPr>
        <mc:AlternateContent>
          <mc:Choice Requires="wps">
            <w:drawing>
              <wp:anchor distT="0" distB="0" distL="114300" distR="114300" simplePos="0" relativeHeight="251697152" behindDoc="0" locked="0" layoutInCell="1" allowOverlap="1" wp14:anchorId="420C1C25" wp14:editId="65A08A16">
                <wp:simplePos x="0" y="0"/>
                <wp:positionH relativeFrom="page">
                  <wp:align>right</wp:align>
                </wp:positionH>
                <wp:positionV relativeFrom="paragraph">
                  <wp:posOffset>739775</wp:posOffset>
                </wp:positionV>
                <wp:extent cx="7546975" cy="1781175"/>
                <wp:effectExtent l="0" t="0" r="0" b="9525"/>
                <wp:wrapTopAndBottom/>
                <wp:docPr id="2119057878" name="Rectángulo 2119057878"/>
                <wp:cNvGraphicFramePr/>
                <a:graphic xmlns:a="http://schemas.openxmlformats.org/drawingml/2006/main">
                  <a:graphicData uri="http://schemas.microsoft.com/office/word/2010/wordprocessingShape">
                    <wps:wsp>
                      <wps:cNvSpPr/>
                      <wps:spPr>
                        <a:xfrm>
                          <a:off x="0" y="0"/>
                          <a:ext cx="7546975" cy="178117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25A21B" w14:textId="77777777" w:rsidR="00566ADD" w:rsidRPr="00D80ECB" w:rsidRDefault="00566ADD" w:rsidP="00566ADD">
                            <w:pPr>
                              <w:rPr>
                                <w:sz w:val="40"/>
                                <w:szCs w:val="32"/>
                                <w:lang w:val="es-CO"/>
                              </w:rPr>
                            </w:pPr>
                            <w:r w:rsidRPr="00D80ECB">
                              <w:rPr>
                                <w:sz w:val="40"/>
                                <w:szCs w:val="32"/>
                                <w:lang w:val="es-CO"/>
                              </w:rPr>
                              <w:t xml:space="preserve">Referencia: </w:t>
                            </w:r>
                          </w:p>
                          <w:p w14:paraId="4A34FE83" w14:textId="770033FA" w:rsidR="00566ADD" w:rsidRPr="00566ADD" w:rsidRDefault="00566ADD" w:rsidP="00566ADD">
                            <w:pPr>
                              <w:ind w:left="720" w:hanging="720"/>
                              <w:rPr>
                                <w:rStyle w:val="Hipervnculo"/>
                                <w:sz w:val="36"/>
                                <w:szCs w:val="36"/>
                                <w:lang w:val="es-CO" w:eastAsia="es-CO"/>
                              </w:rPr>
                            </w:pPr>
                            <w:r>
                              <w:rPr>
                                <w:sz w:val="36"/>
                                <w:szCs w:val="36"/>
                                <w:lang w:val="es-CO" w:eastAsia="es-CO"/>
                              </w:rPr>
                              <w:fldChar w:fldCharType="begin"/>
                            </w:r>
                            <w:r>
                              <w:rPr>
                                <w:sz w:val="36"/>
                                <w:szCs w:val="36"/>
                                <w:lang w:val="es-CO" w:eastAsia="es-CO"/>
                              </w:rPr>
                              <w:instrText>HYPERLINK "https://oa.upm.es/71336/"</w:instrText>
                            </w:r>
                            <w:r>
                              <w:rPr>
                                <w:sz w:val="36"/>
                                <w:szCs w:val="36"/>
                                <w:lang w:val="es-CO" w:eastAsia="es-CO"/>
                              </w:rPr>
                            </w:r>
                            <w:r>
                              <w:rPr>
                                <w:sz w:val="36"/>
                                <w:szCs w:val="36"/>
                                <w:lang w:val="es-CO" w:eastAsia="es-CO"/>
                              </w:rPr>
                              <w:fldChar w:fldCharType="separate"/>
                            </w:r>
                            <w:r w:rsidRPr="00566ADD">
                              <w:rPr>
                                <w:rStyle w:val="Hipervnculo"/>
                                <w:sz w:val="36"/>
                                <w:szCs w:val="36"/>
                                <w:lang w:val="es-CO" w:eastAsia="es-CO"/>
                              </w:rPr>
                              <w:t>Diseño e implantación de un sistema de autenticación Cross-</w:t>
                            </w:r>
                            <w:proofErr w:type="spellStart"/>
                            <w:r w:rsidRPr="00566ADD">
                              <w:rPr>
                                <w:rStyle w:val="Hipervnculo"/>
                                <w:sz w:val="36"/>
                                <w:szCs w:val="36"/>
                                <w:lang w:val="es-CO" w:eastAsia="es-CO"/>
                              </w:rPr>
                              <w:t>platform</w:t>
                            </w:r>
                            <w:proofErr w:type="spellEnd"/>
                            <w:r w:rsidRPr="00566ADD">
                              <w:rPr>
                                <w:rStyle w:val="Hipervnculo"/>
                                <w:sz w:val="36"/>
                                <w:szCs w:val="36"/>
                                <w:lang w:val="es-CO" w:eastAsia="es-CO"/>
                              </w:rPr>
                              <w:t xml:space="preserve"> para</w:t>
                            </w:r>
                          </w:p>
                          <w:p w14:paraId="0BE9628C" w14:textId="68493AB6" w:rsidR="00566ADD" w:rsidRPr="00573B84" w:rsidRDefault="00566ADD" w:rsidP="00566ADD">
                            <w:pPr>
                              <w:ind w:left="720" w:hanging="720"/>
                              <w:rPr>
                                <w:sz w:val="36"/>
                                <w:szCs w:val="36"/>
                                <w:lang w:val="es-CO" w:eastAsia="es-CO"/>
                              </w:rPr>
                            </w:pPr>
                            <w:proofErr w:type="spellStart"/>
                            <w:r w:rsidRPr="00566ADD">
                              <w:rPr>
                                <w:rStyle w:val="Hipervnculo"/>
                                <w:sz w:val="36"/>
                                <w:szCs w:val="36"/>
                                <w:lang w:val="es-CO" w:eastAsia="es-CO"/>
                              </w:rPr>
                              <w:t>React</w:t>
                            </w:r>
                            <w:proofErr w:type="spellEnd"/>
                            <w:r w:rsidRPr="00566ADD">
                              <w:rPr>
                                <w:rStyle w:val="Hipervnculo"/>
                                <w:sz w:val="36"/>
                                <w:szCs w:val="36"/>
                                <w:lang w:val="es-CO" w:eastAsia="es-CO"/>
                              </w:rPr>
                              <w:t xml:space="preserve"> y </w:t>
                            </w:r>
                            <w:proofErr w:type="spellStart"/>
                            <w:r w:rsidRPr="00566ADD">
                              <w:rPr>
                                <w:rStyle w:val="Hipervnculo"/>
                                <w:sz w:val="36"/>
                                <w:szCs w:val="36"/>
                                <w:lang w:val="es-CO" w:eastAsia="es-CO"/>
                              </w:rPr>
                              <w:t>React</w:t>
                            </w:r>
                            <w:proofErr w:type="spellEnd"/>
                            <w:r w:rsidRPr="00566ADD">
                              <w:rPr>
                                <w:rStyle w:val="Hipervnculo"/>
                                <w:sz w:val="36"/>
                                <w:szCs w:val="36"/>
                                <w:lang w:val="es-CO" w:eastAsia="es-CO"/>
                              </w:rPr>
                              <w:t xml:space="preserve"> Native</w:t>
                            </w:r>
                            <w:r>
                              <w:rPr>
                                <w:sz w:val="36"/>
                                <w:szCs w:val="36"/>
                                <w:lang w:val="es-CO" w:eastAsia="es-CO"/>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0C1C25" id="Rectángulo 2119057878" o:spid="_x0000_s1040" style="position:absolute;margin-left:543.05pt;margin-top:58.25pt;width:594.25pt;height:140.25pt;z-index:25169715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" fillcolor="#7ad6cf [1945]" stroked="f" strokeweight="2pt">
                <v:textbox>
                  <w:txbxContent>
                    <w:p w14:paraId="2F25A21B" w14:textId="77777777" w:rsidR="00566ADD" w:rsidRPr="00D80ECB" w:rsidRDefault="00566ADD" w:rsidP="00566ADD">
                      <w:pPr>
                        <w:rPr>
                          <w:sz w:val="40"/>
                          <w:szCs w:val="32"/>
                          <w:lang w:val="es-CO"/>
                        </w:rPr>
                      </w:pPr>
                      <w:r w:rsidRPr="00D80ECB">
                        <w:rPr>
                          <w:sz w:val="40"/>
                          <w:szCs w:val="32"/>
                          <w:lang w:val="es-CO"/>
                        </w:rPr>
                        <w:t xml:space="preserve">Referencia: </w:t>
                      </w:r>
                    </w:p>
                    <w:p w14:paraId="4A34FE83" w14:textId="770033FA" w:rsidR="00566ADD" w:rsidRPr="00566ADD" w:rsidRDefault="00566ADD" w:rsidP="00566ADD">
                      <w:pPr>
                        <w:ind w:left="720" w:hanging="720"/>
                        <w:rPr>
                          <w:rStyle w:val="Hipervnculo"/>
                          <w:sz w:val="36"/>
                          <w:szCs w:val="36"/>
                          <w:lang w:val="es-CO" w:eastAsia="es-CO"/>
                        </w:rPr>
                      </w:pPr>
                      <w:r>
                        <w:rPr>
                          <w:sz w:val="36"/>
                          <w:szCs w:val="36"/>
                          <w:lang w:val="es-CO" w:eastAsia="es-CO"/>
                        </w:rPr>
                        <w:fldChar w:fldCharType="begin"/>
                      </w:r>
                      <w:r>
                        <w:rPr>
                          <w:sz w:val="36"/>
                          <w:szCs w:val="36"/>
                          <w:lang w:val="es-CO" w:eastAsia="es-CO"/>
                        </w:rPr>
                        <w:instrText>HYPERLINK "https://oa.upm.es/71336/"</w:instrText>
                      </w:r>
                      <w:r>
                        <w:rPr>
                          <w:sz w:val="36"/>
                          <w:szCs w:val="36"/>
                          <w:lang w:val="es-CO" w:eastAsia="es-CO"/>
                        </w:rPr>
                      </w:r>
                      <w:r>
                        <w:rPr>
                          <w:sz w:val="36"/>
                          <w:szCs w:val="36"/>
                          <w:lang w:val="es-CO" w:eastAsia="es-CO"/>
                        </w:rPr>
                        <w:fldChar w:fldCharType="separate"/>
                      </w:r>
                      <w:r w:rsidRPr="00566ADD">
                        <w:rPr>
                          <w:rStyle w:val="Hipervnculo"/>
                          <w:sz w:val="36"/>
                          <w:szCs w:val="36"/>
                          <w:lang w:val="es-CO" w:eastAsia="es-CO"/>
                        </w:rPr>
                        <w:t>Diseño e implantación de un sistema de autenticación Cross-</w:t>
                      </w:r>
                      <w:proofErr w:type="spellStart"/>
                      <w:r w:rsidRPr="00566ADD">
                        <w:rPr>
                          <w:rStyle w:val="Hipervnculo"/>
                          <w:sz w:val="36"/>
                          <w:szCs w:val="36"/>
                          <w:lang w:val="es-CO" w:eastAsia="es-CO"/>
                        </w:rPr>
                        <w:t>platform</w:t>
                      </w:r>
                      <w:proofErr w:type="spellEnd"/>
                      <w:r w:rsidRPr="00566ADD">
                        <w:rPr>
                          <w:rStyle w:val="Hipervnculo"/>
                          <w:sz w:val="36"/>
                          <w:szCs w:val="36"/>
                          <w:lang w:val="es-CO" w:eastAsia="es-CO"/>
                        </w:rPr>
                        <w:t xml:space="preserve"> para</w:t>
                      </w:r>
                    </w:p>
                    <w:p w14:paraId="0BE9628C" w14:textId="68493AB6" w:rsidR="00566ADD" w:rsidRPr="00573B84" w:rsidRDefault="00566ADD" w:rsidP="00566ADD">
                      <w:pPr>
                        <w:ind w:left="720" w:hanging="720"/>
                        <w:rPr>
                          <w:sz w:val="36"/>
                          <w:szCs w:val="36"/>
                          <w:lang w:val="es-CO" w:eastAsia="es-CO"/>
                        </w:rPr>
                      </w:pPr>
                      <w:proofErr w:type="spellStart"/>
                      <w:r w:rsidRPr="00566ADD">
                        <w:rPr>
                          <w:rStyle w:val="Hipervnculo"/>
                          <w:sz w:val="36"/>
                          <w:szCs w:val="36"/>
                          <w:lang w:val="es-CO" w:eastAsia="es-CO"/>
                        </w:rPr>
                        <w:t>React</w:t>
                      </w:r>
                      <w:proofErr w:type="spellEnd"/>
                      <w:r w:rsidRPr="00566ADD">
                        <w:rPr>
                          <w:rStyle w:val="Hipervnculo"/>
                          <w:sz w:val="36"/>
                          <w:szCs w:val="36"/>
                          <w:lang w:val="es-CO" w:eastAsia="es-CO"/>
                        </w:rPr>
                        <w:t xml:space="preserve"> y </w:t>
                      </w:r>
                      <w:proofErr w:type="spellStart"/>
                      <w:r w:rsidRPr="00566ADD">
                        <w:rPr>
                          <w:rStyle w:val="Hipervnculo"/>
                          <w:sz w:val="36"/>
                          <w:szCs w:val="36"/>
                          <w:lang w:val="es-CO" w:eastAsia="es-CO"/>
                        </w:rPr>
                        <w:t>React</w:t>
                      </w:r>
                      <w:proofErr w:type="spellEnd"/>
                      <w:r w:rsidRPr="00566ADD">
                        <w:rPr>
                          <w:rStyle w:val="Hipervnculo"/>
                          <w:sz w:val="36"/>
                          <w:szCs w:val="36"/>
                          <w:lang w:val="es-CO" w:eastAsia="es-CO"/>
                        </w:rPr>
                        <w:t xml:space="preserve"> Native</w:t>
                      </w:r>
                      <w:r>
                        <w:rPr>
                          <w:sz w:val="36"/>
                          <w:szCs w:val="36"/>
                          <w:lang w:val="es-CO" w:eastAsia="es-CO"/>
                        </w:rPr>
                        <w:fldChar w:fldCharType="end"/>
                      </w:r>
                    </w:p>
                  </w:txbxContent>
                </v:textbox>
                <w10:wrap type="topAndBottom" anchorx="page"/>
              </v:rect>
            </w:pict>
          </mc:Fallback>
        </mc:AlternateContent>
      </w:r>
    </w:p>
    <w:p w14:paraId="25758EFE" w14:textId="77777777" w:rsidR="00566ADD" w:rsidRDefault="00566ADD" w:rsidP="00566ADD">
      <w:pPr>
        <w:spacing w:after="200"/>
        <w:rPr>
          <w:noProof/>
          <w:sz w:val="40"/>
          <w:szCs w:val="32"/>
        </w:rPr>
      </w:pPr>
      <w:r w:rsidRPr="007C383D">
        <w:rPr>
          <w:noProof/>
          <w:sz w:val="40"/>
          <w:szCs w:val="32"/>
        </w:rPr>
        <w:t>Reflexión:</w:t>
      </w:r>
    </w:p>
    <w:p w14:paraId="3B19A4A4" w14:textId="0B101A2D" w:rsidR="00566ADD" w:rsidRDefault="00566ADD" w:rsidP="00566ADD">
      <w:pPr>
        <w:pStyle w:val="Estilo1"/>
      </w:pPr>
      <w:r w:rsidRPr="00B464C0">
        <w:t xml:space="preserve">La realización de este proyecto representó un reto académico y personal al integrar conocimientos de </w:t>
      </w:r>
      <w:r w:rsidRPr="00B464C0">
        <w:rPr>
          <w:b/>
          <w:bCs/>
        </w:rPr>
        <w:t>seguridad, diseño de software y desarrollo multiplataforma</w:t>
      </w:r>
      <w:r w:rsidRPr="00B464C0">
        <w:t>. Durante el proceso, fue necesario investigar, planificar y probar diferentes enfoques hasta lograr una solución viable y eficiente. Uno de los principales aprendizajes fue comprender la importancia de diseñar arquitecturas escalables y flexibles que permitan crecer con las necesidades del sistema. Asimismo, se fortalecieron habilidades técnicas y de gestión que serán fundamentales en el ámbito profesional. En definitiva, este proyecto consolidó mi formación como ingeniero informático.</w:t>
      </w:r>
    </w:p>
    <w:p w14:paraId="237AE29B" w14:textId="77777777" w:rsidR="00566ADD" w:rsidRDefault="00566ADD" w:rsidP="00566ADD">
      <w:pPr>
        <w:pStyle w:val="Estilo1"/>
      </w:pPr>
    </w:p>
    <w:p w14:paraId="1693D527" w14:textId="1893F5C1" w:rsidR="00566ADD" w:rsidRDefault="00566ADD" w:rsidP="00566ADD">
      <w:pPr>
        <w:rPr>
          <w:sz w:val="36"/>
          <w:szCs w:val="36"/>
        </w:rPr>
      </w:pPr>
      <w:r w:rsidRPr="000B162A">
        <w:rPr>
          <w:sz w:val="40"/>
          <w:szCs w:val="40"/>
        </w:rPr>
        <w:t xml:space="preserve">Artículo </w:t>
      </w:r>
      <w:r w:rsidR="00EB683A">
        <w:rPr>
          <w:sz w:val="40"/>
          <w:szCs w:val="40"/>
        </w:rPr>
        <w:t>13</w:t>
      </w:r>
      <w:r w:rsidRPr="000B162A">
        <w:rPr>
          <w:sz w:val="40"/>
          <w:szCs w:val="40"/>
        </w:rPr>
        <w:t xml:space="preserve"> – </w:t>
      </w:r>
      <w:r w:rsidRPr="00566ADD">
        <w:rPr>
          <w:sz w:val="36"/>
          <w:szCs w:val="36"/>
        </w:rPr>
        <w:t>Análisis comparativo de la herramienta tablero en las metodologías ágiles Scrum, Kanban y Scrumban en proyectos de software</w:t>
      </w:r>
    </w:p>
    <w:p w14:paraId="17C3FE62" w14:textId="77777777" w:rsidR="00566ADD" w:rsidRPr="00566ADD" w:rsidRDefault="00566ADD" w:rsidP="00566ADD">
      <w:pPr>
        <w:rPr>
          <w:b w:val="0"/>
          <w:bCs/>
        </w:rPr>
      </w:pPr>
    </w:p>
    <w:p w14:paraId="14955264" w14:textId="77777777" w:rsidR="00283979" w:rsidRDefault="00283979" w:rsidP="00283979">
      <w:pPr>
        <w:pStyle w:val="Estilo1"/>
      </w:pPr>
      <w:r w:rsidRPr="00E4449F">
        <w:t xml:space="preserve">Este trabajo analiza de manera comparativa cómo se utiliza la herramienta del </w:t>
      </w:r>
      <w:r w:rsidRPr="00E4449F">
        <w:rPr>
          <w:b/>
          <w:bCs/>
        </w:rPr>
        <w:t>tablero de tareas</w:t>
      </w:r>
      <w:r w:rsidRPr="00E4449F">
        <w:t xml:space="preserve"> en tres metodologías ágiles muy importantes: </w:t>
      </w:r>
      <w:r w:rsidRPr="00E4449F">
        <w:rPr>
          <w:b/>
          <w:bCs/>
        </w:rPr>
        <w:t>Scrum, Kanban y Scrumban</w:t>
      </w:r>
      <w:r w:rsidRPr="00E4449F">
        <w:t xml:space="preserve">. Todas comparten la filosofía ágil, que busca adaptarse a los cambios, entregar </w:t>
      </w:r>
      <w:r w:rsidRPr="00E4449F">
        <w:lastRenderedPageBreak/>
        <w:t xml:space="preserve">productos de calidad de manera rápida y fomentar la colaboración entre los equipos de desarrollo. En Scrum, el tablero está estructurado en fases claras dentro de un </w:t>
      </w:r>
      <w:r w:rsidRPr="00E4449F">
        <w:rPr>
          <w:b/>
          <w:bCs/>
        </w:rPr>
        <w:t>Sprint</w:t>
      </w:r>
      <w:r w:rsidRPr="00E4449F">
        <w:t xml:space="preserve"> (Pendientes, En curso, Verificar y Terminadas), donde cada tarea se mueve siguiendo ciclos iterativos cortos. En Kanban, el tablero es más flexible y se centra en el flujo continuo, con la práctica de </w:t>
      </w:r>
      <w:r w:rsidRPr="00E4449F">
        <w:rPr>
          <w:b/>
          <w:bCs/>
        </w:rPr>
        <w:t>limitar el trabajo en curso (WIP)</w:t>
      </w:r>
      <w:r w:rsidRPr="00E4449F">
        <w:t xml:space="preserve"> y planificar bajo demanda. Scrumban, por su parte, combina elementos de ambas metodologías, utilizando la disciplina de Scrum junto con la fluidez de Kanban, lo que da lugar a una herramienta adaptable a distintos contextos.</w:t>
      </w:r>
    </w:p>
    <w:p w14:paraId="052ACD30" w14:textId="3B99C131" w:rsidR="00283979" w:rsidRPr="00E4449F" w:rsidRDefault="00283979" w:rsidP="00283979">
      <w:pPr>
        <w:pStyle w:val="Estilo1"/>
      </w:pPr>
      <w:r w:rsidRPr="00E4449F">
        <w:br/>
        <w:t xml:space="preserve">El tablero en estas metodologías cumple la función de un </w:t>
      </w:r>
      <w:r w:rsidRPr="00E4449F">
        <w:rPr>
          <w:b/>
          <w:bCs/>
        </w:rPr>
        <w:t>control visual simple y eficiente</w:t>
      </w:r>
      <w:r w:rsidRPr="00E4449F">
        <w:t>, que facilita el seguimiento del trabajo, la identificación de cuellos de botella y la mejora continua de los procesos. La investigación concluye que, aunque cada metodología tiene características propias, el tablero es siempre un pilar central para organizar proyectos de software de manera efectiva.</w:t>
      </w:r>
    </w:p>
    <w:p w14:paraId="4064F170" w14:textId="7E4E67EC" w:rsidR="00566ADD" w:rsidRPr="00B464C0" w:rsidRDefault="00566ADD" w:rsidP="00566ADD">
      <w:pPr>
        <w:pStyle w:val="Estilo1"/>
      </w:pPr>
    </w:p>
    <w:p w14:paraId="7B8F3F55" w14:textId="77777777" w:rsidR="00566ADD" w:rsidRPr="00D14B3B" w:rsidRDefault="00566ADD" w:rsidP="00566ADD">
      <w:pPr>
        <w:pStyle w:val="Estilo1"/>
      </w:pPr>
    </w:p>
    <w:p w14:paraId="417DA46D" w14:textId="77777777" w:rsidR="00566ADD" w:rsidRPr="00164601" w:rsidRDefault="00566ADD" w:rsidP="00566ADD">
      <w:pPr>
        <w:pStyle w:val="Estilo1"/>
      </w:pPr>
    </w:p>
    <w:p w14:paraId="0C19CFE1" w14:textId="77777777" w:rsidR="00566ADD" w:rsidRPr="003E1E65" w:rsidRDefault="00566ADD" w:rsidP="00566ADD">
      <w:pPr>
        <w:pStyle w:val="Estilo1"/>
        <w:rPr>
          <w:b/>
        </w:rPr>
      </w:pPr>
    </w:p>
    <w:p w14:paraId="55489BE4" w14:textId="77777777" w:rsidR="00566ADD" w:rsidRDefault="00566ADD" w:rsidP="00566ADD">
      <w:pPr>
        <w:spacing w:after="200"/>
        <w:jc w:val="center"/>
        <w:rPr>
          <w:noProof/>
          <w:sz w:val="36"/>
          <w:szCs w:val="28"/>
        </w:rPr>
      </w:pPr>
      <w:r>
        <w:rPr>
          <w:noProof/>
        </w:rPr>
        <w:drawing>
          <wp:inline distT="0" distB="0" distL="0" distR="0" wp14:anchorId="352B862A" wp14:editId="605FCA3C">
            <wp:extent cx="1326018" cy="4211676"/>
            <wp:effectExtent l="5080" t="0" r="0" b="0"/>
            <wp:docPr id="1877504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04001" name="Imagen 1"/>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rot="16200000">
                      <a:off x="0" y="0"/>
                      <a:ext cx="1328897" cy="4220821"/>
                    </a:xfrm>
                    <a:prstGeom prst="rect">
                      <a:avLst/>
                    </a:prstGeom>
                    <a:noFill/>
                    <a:ln>
                      <a:noFill/>
                    </a:ln>
                  </pic:spPr>
                </pic:pic>
              </a:graphicData>
            </a:graphic>
          </wp:inline>
        </w:drawing>
      </w:r>
    </w:p>
    <w:p w14:paraId="5D9159A9" w14:textId="77777777" w:rsidR="00566ADD" w:rsidRDefault="00566ADD" w:rsidP="00566ADD">
      <w:pPr>
        <w:spacing w:after="200"/>
        <w:rPr>
          <w:noProof/>
          <w:sz w:val="40"/>
          <w:szCs w:val="32"/>
        </w:rPr>
      </w:pPr>
      <w:r>
        <w:rPr>
          <w:noProof/>
          <w:sz w:val="48"/>
          <w:szCs w:val="40"/>
        </w:rPr>
        <mc:AlternateContent>
          <mc:Choice Requires="wps">
            <w:drawing>
              <wp:anchor distT="0" distB="0" distL="114300" distR="114300" simplePos="0" relativeHeight="251699200" behindDoc="0" locked="0" layoutInCell="1" allowOverlap="1" wp14:anchorId="1F86E6D5" wp14:editId="1552304E">
                <wp:simplePos x="0" y="0"/>
                <wp:positionH relativeFrom="page">
                  <wp:align>right</wp:align>
                </wp:positionH>
                <wp:positionV relativeFrom="paragraph">
                  <wp:posOffset>739775</wp:posOffset>
                </wp:positionV>
                <wp:extent cx="7546975" cy="1781175"/>
                <wp:effectExtent l="0" t="0" r="0" b="9525"/>
                <wp:wrapTopAndBottom/>
                <wp:docPr id="2111292521" name="Rectángulo 2111292521"/>
                <wp:cNvGraphicFramePr/>
                <a:graphic xmlns:a="http://schemas.openxmlformats.org/drawingml/2006/main">
                  <a:graphicData uri="http://schemas.microsoft.com/office/word/2010/wordprocessingShape">
                    <wps:wsp>
                      <wps:cNvSpPr/>
                      <wps:spPr>
                        <a:xfrm>
                          <a:off x="0" y="0"/>
                          <a:ext cx="7546975" cy="178117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E9951C" w14:textId="77777777" w:rsidR="00566ADD" w:rsidRPr="00D80ECB" w:rsidRDefault="00566ADD" w:rsidP="00566ADD">
                            <w:pPr>
                              <w:rPr>
                                <w:sz w:val="40"/>
                                <w:szCs w:val="32"/>
                                <w:lang w:val="es-CO"/>
                              </w:rPr>
                            </w:pPr>
                            <w:r w:rsidRPr="00D80ECB">
                              <w:rPr>
                                <w:sz w:val="40"/>
                                <w:szCs w:val="32"/>
                                <w:lang w:val="es-CO"/>
                              </w:rPr>
                              <w:t xml:space="preserve">Referencia: </w:t>
                            </w:r>
                          </w:p>
                          <w:p w14:paraId="7DFFB642" w14:textId="1E7018D8" w:rsidR="00283979" w:rsidRPr="00283979" w:rsidRDefault="00283979" w:rsidP="00283979">
                            <w:pPr>
                              <w:ind w:left="720" w:hanging="720"/>
                              <w:rPr>
                                <w:rStyle w:val="Hipervnculo"/>
                                <w:sz w:val="36"/>
                                <w:szCs w:val="36"/>
                                <w:lang w:val="es-CO" w:eastAsia="es-CO"/>
                              </w:rPr>
                            </w:pPr>
                            <w:r>
                              <w:rPr>
                                <w:sz w:val="36"/>
                                <w:szCs w:val="36"/>
                                <w:lang w:val="es-CO" w:eastAsia="es-CO"/>
                              </w:rPr>
                              <w:fldChar w:fldCharType="begin"/>
                            </w:r>
                            <w:r>
                              <w:rPr>
                                <w:sz w:val="36"/>
                                <w:szCs w:val="36"/>
                                <w:lang w:val="es-CO" w:eastAsia="es-CO"/>
                              </w:rPr>
                              <w:instrText>HYPERLINK "http://dspace.aeipro.com/xmlui/bitstream/handle/123456789/3286/AT07-001_22.pdf?sequence=1&amp;isAllowed=y"</w:instrText>
                            </w:r>
                            <w:r>
                              <w:rPr>
                                <w:sz w:val="36"/>
                                <w:szCs w:val="36"/>
                                <w:lang w:val="es-CO" w:eastAsia="es-CO"/>
                              </w:rPr>
                            </w:r>
                            <w:r>
                              <w:rPr>
                                <w:sz w:val="36"/>
                                <w:szCs w:val="36"/>
                                <w:lang w:val="es-CO" w:eastAsia="es-CO"/>
                              </w:rPr>
                              <w:fldChar w:fldCharType="separate"/>
                            </w:r>
                            <w:r w:rsidRPr="00283979">
                              <w:rPr>
                                <w:rStyle w:val="Hipervnculo"/>
                                <w:sz w:val="36"/>
                                <w:szCs w:val="36"/>
                                <w:lang w:val="es-CO" w:eastAsia="es-CO"/>
                              </w:rPr>
                              <w:t>Análisis comparativo de la herramienta tablero en las metodologías ágiles</w:t>
                            </w:r>
                          </w:p>
                          <w:p w14:paraId="62AC83F8" w14:textId="57E14C0D" w:rsidR="00566ADD" w:rsidRPr="00573B84" w:rsidRDefault="00283979" w:rsidP="00283979">
                            <w:pPr>
                              <w:ind w:left="720" w:hanging="720"/>
                              <w:rPr>
                                <w:sz w:val="36"/>
                                <w:szCs w:val="36"/>
                                <w:lang w:val="es-CO" w:eastAsia="es-CO"/>
                              </w:rPr>
                            </w:pPr>
                            <w:r w:rsidRPr="00283979">
                              <w:rPr>
                                <w:rStyle w:val="Hipervnculo"/>
                                <w:sz w:val="36"/>
                                <w:szCs w:val="36"/>
                                <w:lang w:val="es-CO" w:eastAsia="es-CO"/>
                              </w:rPr>
                              <w:t xml:space="preserve">Scrum, Kanban y </w:t>
                            </w:r>
                            <w:proofErr w:type="spellStart"/>
                            <w:r w:rsidRPr="00283979">
                              <w:rPr>
                                <w:rStyle w:val="Hipervnculo"/>
                                <w:sz w:val="36"/>
                                <w:szCs w:val="36"/>
                                <w:lang w:val="es-CO" w:eastAsia="es-CO"/>
                              </w:rPr>
                              <w:t>Scrumban</w:t>
                            </w:r>
                            <w:proofErr w:type="spellEnd"/>
                            <w:r w:rsidRPr="00283979">
                              <w:rPr>
                                <w:rStyle w:val="Hipervnculo"/>
                                <w:sz w:val="36"/>
                                <w:szCs w:val="36"/>
                                <w:lang w:val="es-CO" w:eastAsia="es-CO"/>
                              </w:rPr>
                              <w:t xml:space="preserve"> en proyectos de software</w:t>
                            </w:r>
                            <w:r>
                              <w:rPr>
                                <w:sz w:val="36"/>
                                <w:szCs w:val="36"/>
                                <w:lang w:val="es-CO" w:eastAsia="es-CO"/>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86E6D5" id="Rectángulo 2111292521" o:spid="_x0000_s1041" style="position:absolute;margin-left:543.05pt;margin-top:58.25pt;width:594.25pt;height:140.25pt;z-index:25169920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" fillcolor="#7ad6cf [1945]" stroked="f" strokeweight="2pt">
                <v:textbox>
                  <w:txbxContent>
                    <w:p w14:paraId="7BE9951C" w14:textId="77777777" w:rsidR="00566ADD" w:rsidRPr="00D80ECB" w:rsidRDefault="00566ADD" w:rsidP="00566ADD">
                      <w:pPr>
                        <w:rPr>
                          <w:sz w:val="40"/>
                          <w:szCs w:val="32"/>
                          <w:lang w:val="es-CO"/>
                        </w:rPr>
                      </w:pPr>
                      <w:r w:rsidRPr="00D80ECB">
                        <w:rPr>
                          <w:sz w:val="40"/>
                          <w:szCs w:val="32"/>
                          <w:lang w:val="es-CO"/>
                        </w:rPr>
                        <w:t xml:space="preserve">Referencia: </w:t>
                      </w:r>
                    </w:p>
                    <w:p w14:paraId="7DFFB642" w14:textId="1E7018D8" w:rsidR="00283979" w:rsidRPr="00283979" w:rsidRDefault="00283979" w:rsidP="00283979">
                      <w:pPr>
                        <w:ind w:left="720" w:hanging="720"/>
                        <w:rPr>
                          <w:rStyle w:val="Hipervnculo"/>
                          <w:sz w:val="36"/>
                          <w:szCs w:val="36"/>
                          <w:lang w:val="es-CO" w:eastAsia="es-CO"/>
                        </w:rPr>
                      </w:pPr>
                      <w:r>
                        <w:rPr>
                          <w:sz w:val="36"/>
                          <w:szCs w:val="36"/>
                          <w:lang w:val="es-CO" w:eastAsia="es-CO"/>
                        </w:rPr>
                        <w:fldChar w:fldCharType="begin"/>
                      </w:r>
                      <w:r>
                        <w:rPr>
                          <w:sz w:val="36"/>
                          <w:szCs w:val="36"/>
                          <w:lang w:val="es-CO" w:eastAsia="es-CO"/>
                        </w:rPr>
                        <w:instrText>HYPERLINK "http://dspace.aeipro.com/xmlui/bitstream/handle/123456789/3286/AT07-001_22.pdf?sequence=1&amp;isAllowed=y"</w:instrText>
                      </w:r>
                      <w:r>
                        <w:rPr>
                          <w:sz w:val="36"/>
                          <w:szCs w:val="36"/>
                          <w:lang w:val="es-CO" w:eastAsia="es-CO"/>
                        </w:rPr>
                      </w:r>
                      <w:r>
                        <w:rPr>
                          <w:sz w:val="36"/>
                          <w:szCs w:val="36"/>
                          <w:lang w:val="es-CO" w:eastAsia="es-CO"/>
                        </w:rPr>
                        <w:fldChar w:fldCharType="separate"/>
                      </w:r>
                      <w:r w:rsidRPr="00283979">
                        <w:rPr>
                          <w:rStyle w:val="Hipervnculo"/>
                          <w:sz w:val="36"/>
                          <w:szCs w:val="36"/>
                          <w:lang w:val="es-CO" w:eastAsia="es-CO"/>
                        </w:rPr>
                        <w:t>Análisis comparativo de la herramienta tablero en las metodologías ágiles</w:t>
                      </w:r>
                    </w:p>
                    <w:p w14:paraId="62AC83F8" w14:textId="57E14C0D" w:rsidR="00566ADD" w:rsidRPr="00573B84" w:rsidRDefault="00283979" w:rsidP="00283979">
                      <w:pPr>
                        <w:ind w:left="720" w:hanging="720"/>
                        <w:rPr>
                          <w:sz w:val="36"/>
                          <w:szCs w:val="36"/>
                          <w:lang w:val="es-CO" w:eastAsia="es-CO"/>
                        </w:rPr>
                      </w:pPr>
                      <w:r w:rsidRPr="00283979">
                        <w:rPr>
                          <w:rStyle w:val="Hipervnculo"/>
                          <w:sz w:val="36"/>
                          <w:szCs w:val="36"/>
                          <w:lang w:val="es-CO" w:eastAsia="es-CO"/>
                        </w:rPr>
                        <w:t xml:space="preserve">Scrum, Kanban y </w:t>
                      </w:r>
                      <w:proofErr w:type="spellStart"/>
                      <w:r w:rsidRPr="00283979">
                        <w:rPr>
                          <w:rStyle w:val="Hipervnculo"/>
                          <w:sz w:val="36"/>
                          <w:szCs w:val="36"/>
                          <w:lang w:val="es-CO" w:eastAsia="es-CO"/>
                        </w:rPr>
                        <w:t>Scrumban</w:t>
                      </w:r>
                      <w:proofErr w:type="spellEnd"/>
                      <w:r w:rsidRPr="00283979">
                        <w:rPr>
                          <w:rStyle w:val="Hipervnculo"/>
                          <w:sz w:val="36"/>
                          <w:szCs w:val="36"/>
                          <w:lang w:val="es-CO" w:eastAsia="es-CO"/>
                        </w:rPr>
                        <w:t xml:space="preserve"> en proyectos de software</w:t>
                      </w:r>
                      <w:r>
                        <w:rPr>
                          <w:sz w:val="36"/>
                          <w:szCs w:val="36"/>
                          <w:lang w:val="es-CO" w:eastAsia="es-CO"/>
                        </w:rPr>
                        <w:fldChar w:fldCharType="end"/>
                      </w:r>
                    </w:p>
                  </w:txbxContent>
                </v:textbox>
                <w10:wrap type="topAndBottom" anchorx="page"/>
              </v:rect>
            </w:pict>
          </mc:Fallback>
        </mc:AlternateContent>
      </w:r>
    </w:p>
    <w:p w14:paraId="2C298E73" w14:textId="77777777" w:rsidR="00566ADD" w:rsidRDefault="00566ADD" w:rsidP="00566ADD">
      <w:pPr>
        <w:spacing w:after="200"/>
        <w:rPr>
          <w:noProof/>
          <w:sz w:val="40"/>
          <w:szCs w:val="32"/>
        </w:rPr>
      </w:pPr>
      <w:r w:rsidRPr="007C383D">
        <w:rPr>
          <w:noProof/>
          <w:sz w:val="40"/>
          <w:szCs w:val="32"/>
        </w:rPr>
        <w:t>Reflexión:</w:t>
      </w:r>
    </w:p>
    <w:p w14:paraId="6F972883" w14:textId="1EAE0491" w:rsidR="00566ADD" w:rsidRDefault="00283979" w:rsidP="00566ADD">
      <w:pPr>
        <w:pStyle w:val="Estilo1"/>
      </w:pPr>
      <w:r w:rsidRPr="00E4449F">
        <w:lastRenderedPageBreak/>
        <w:t xml:space="preserve">Este análisis me mostró que, aunque Scrum, Kanban y Scrumban tienen enfoques diferentes, los tres coinciden en que el </w:t>
      </w:r>
      <w:r w:rsidRPr="00E4449F">
        <w:rPr>
          <w:b/>
          <w:bCs/>
        </w:rPr>
        <w:t>tablero es esencial</w:t>
      </w:r>
      <w:r w:rsidRPr="00E4449F">
        <w:t xml:space="preserve"> para organizar y visualizar el trabajo. Me parece interesante que algo tan simple como mover tarjetas entre columnas pueda mejorar tanto la coordinación y la productividad. Scrum es útil para proyectos con más estructura, Kanban para entornos que requieren flexibilidad y Scrumban es una mezcla que puede adaptarse a diferentes necesidades. Aprendí que no hay una sola metodología perfecta, sino que depende del contexto del proyecto y de la forma de trabajo del equipo.</w:t>
      </w:r>
    </w:p>
    <w:p w14:paraId="5F39A7C0" w14:textId="77777777" w:rsidR="00823DBF" w:rsidRDefault="00823DBF" w:rsidP="00566ADD">
      <w:pPr>
        <w:pStyle w:val="Estilo1"/>
      </w:pPr>
    </w:p>
    <w:p w14:paraId="098FC648" w14:textId="7B52C23B" w:rsidR="00823DBF" w:rsidRPr="00823DBF" w:rsidRDefault="00823DBF" w:rsidP="00823DBF">
      <w:pPr>
        <w:rPr>
          <w:sz w:val="40"/>
          <w:szCs w:val="40"/>
          <w:lang w:val="es-CO"/>
        </w:rPr>
      </w:pPr>
      <w:r w:rsidRPr="00823DBF">
        <w:rPr>
          <w:sz w:val="40"/>
          <w:szCs w:val="40"/>
          <w:lang w:val="es-CO"/>
        </w:rPr>
        <w:t>Articulo 1</w:t>
      </w:r>
      <w:r w:rsidR="00EB683A">
        <w:rPr>
          <w:sz w:val="40"/>
          <w:szCs w:val="40"/>
          <w:lang w:val="es-CO"/>
        </w:rPr>
        <w:t>4</w:t>
      </w:r>
      <w:r>
        <w:rPr>
          <w:sz w:val="40"/>
          <w:szCs w:val="40"/>
          <w:lang w:val="es-CO"/>
        </w:rPr>
        <w:t xml:space="preserve"> </w:t>
      </w:r>
      <w:bookmarkStart w:id="0" w:name="_Hlk208925131"/>
      <w:r>
        <w:rPr>
          <w:sz w:val="40"/>
          <w:szCs w:val="40"/>
          <w:lang w:val="es-CO"/>
        </w:rPr>
        <w:t>-</w:t>
      </w:r>
      <w:r w:rsidRPr="00823DBF">
        <w:rPr>
          <w:sz w:val="40"/>
          <w:szCs w:val="40"/>
          <w:lang w:val="es-CO"/>
        </w:rPr>
        <w:t xml:space="preserve"> Desarrollo de una herramienta para el aprendizaje de patrones de diseño software.</w:t>
      </w:r>
      <w:bookmarkEnd w:id="0"/>
    </w:p>
    <w:p w14:paraId="6BB664E3" w14:textId="77777777" w:rsidR="00823DBF" w:rsidRPr="00823DBF" w:rsidRDefault="00823DBF" w:rsidP="00823DBF">
      <w:pPr>
        <w:pStyle w:val="Estilo1"/>
        <w:rPr>
          <w:lang w:val="es-CO"/>
        </w:rPr>
      </w:pPr>
      <w:r w:rsidRPr="00823DBF">
        <w:rPr>
          <w:lang w:val="es-CO"/>
        </w:rPr>
        <w:t>Este trabajo presenta el desarrollo de una aplicación web interactiva para facilitar el aprendizaje y el uso de patrones de diseño en programación. Los patrones de diseño son soluciones probadas a problemas recurrentes en desarrollo de software, usados por especialistas experimentados para mejorar la calidad y mantenimiento del código.</w:t>
      </w:r>
    </w:p>
    <w:p w14:paraId="4F49432A" w14:textId="77777777" w:rsidR="00823DBF" w:rsidRPr="00823DBF" w:rsidRDefault="00823DBF" w:rsidP="00823DBF">
      <w:pPr>
        <w:pStyle w:val="Estilo1"/>
        <w:rPr>
          <w:lang w:val="es-CO"/>
        </w:rPr>
      </w:pPr>
      <w:r w:rsidRPr="00823DBF">
        <w:rPr>
          <w:lang w:val="es-CO"/>
        </w:rPr>
        <w:t>Algunos de los objetivos analizados son crear una aplicación web con catálogo completo de patrones de diseño, desarrollando una idea de herramienta de recomendación que ayude a los usuarios a elegir el patrón más adecuado para resolver problemas específicos, implementar interfaces gráficas e intuitivas con código claro y bien estructurado.</w:t>
      </w:r>
    </w:p>
    <w:p w14:paraId="48A26EE9" w14:textId="77777777" w:rsidR="00823DBF" w:rsidRPr="00823DBF" w:rsidRDefault="00823DBF" w:rsidP="00823DBF">
      <w:pPr>
        <w:pStyle w:val="Estilo1"/>
        <w:rPr>
          <w:lang w:val="es-CO"/>
        </w:rPr>
      </w:pPr>
      <w:r w:rsidRPr="00823DBF">
        <w:rPr>
          <w:lang w:val="es-CO"/>
        </w:rPr>
        <w:t xml:space="preserve">Este proyecto se estructura en tres fases: especificación (incluyendo encuesta), formación técnica (mediante cursos especializados), y desarrollo usando metodologías ágiles (Scrum y Kanban) con tres </w:t>
      </w:r>
      <w:proofErr w:type="spellStart"/>
      <w:r w:rsidRPr="00823DBF">
        <w:rPr>
          <w:lang w:val="es-CO"/>
        </w:rPr>
        <w:t>sprints</w:t>
      </w:r>
      <w:proofErr w:type="spellEnd"/>
      <w:r w:rsidRPr="00823DBF">
        <w:rPr>
          <w:lang w:val="es-CO"/>
        </w:rPr>
        <w:t xml:space="preserve"> previstos en </w:t>
      </w:r>
      <w:proofErr w:type="spellStart"/>
      <w:r w:rsidRPr="00823DBF">
        <w:rPr>
          <w:lang w:val="es-CO"/>
        </w:rPr>
        <w:t>MVPs</w:t>
      </w:r>
      <w:proofErr w:type="spellEnd"/>
      <w:r w:rsidRPr="00823DBF">
        <w:rPr>
          <w:lang w:val="es-CO"/>
        </w:rPr>
        <w:t xml:space="preserve"> incrementales. Impacto esperado: la herramienta está alineada a 3 grupos principales: Estudiantes (como base de aprendizaje), Académicos y profesionales (como fuente de consulta constructiva) y potenciales colaboradores. Se espera facilitar el aprendizaje de patrones de diseño mediante una plataforma web accesible que mejore la calidad de código e implante una base sólida para futuras expansiones.</w:t>
      </w:r>
    </w:p>
    <w:p w14:paraId="1A85B385" w14:textId="0C7CD5A7" w:rsidR="00823DBF" w:rsidRDefault="00823DBF" w:rsidP="00823DBF">
      <w:pPr>
        <w:pStyle w:val="Estilo1"/>
        <w:rPr>
          <w:lang w:val="es-CO"/>
        </w:rPr>
      </w:pPr>
      <w:r w:rsidRPr="00823DBF">
        <w:rPr>
          <w:noProof/>
          <w:lang w:val="es-CO"/>
        </w:rPr>
        <w:lastRenderedPageBreak/>
        <w:drawing>
          <wp:inline distT="0" distB="0" distL="0" distR="0" wp14:anchorId="021E8031" wp14:editId="150F715E">
            <wp:extent cx="5610225" cy="2905125"/>
            <wp:effectExtent l="0" t="0" r="9525" b="9525"/>
            <wp:docPr id="192671830" name="Imagen 34"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 descr="Imagen que contiene Tabla&#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t="4608" b="58829"/>
                    <a:stretch>
                      <a:fillRect/>
                    </a:stretch>
                  </pic:blipFill>
                  <pic:spPr bwMode="auto">
                    <a:xfrm>
                      <a:off x="0" y="0"/>
                      <a:ext cx="5610225" cy="2905125"/>
                    </a:xfrm>
                    <a:prstGeom prst="rect">
                      <a:avLst/>
                    </a:prstGeom>
                    <a:noFill/>
                    <a:ln>
                      <a:noFill/>
                    </a:ln>
                  </pic:spPr>
                </pic:pic>
              </a:graphicData>
            </a:graphic>
          </wp:inline>
        </w:drawing>
      </w:r>
    </w:p>
    <w:p w14:paraId="605E701F" w14:textId="315152A6" w:rsidR="00823DBF" w:rsidRPr="00823DBF" w:rsidRDefault="00823DBF" w:rsidP="00823DBF">
      <w:pPr>
        <w:pStyle w:val="Estilo1"/>
        <w:rPr>
          <w:lang w:val="es-CO"/>
        </w:rPr>
      </w:pPr>
      <w:r>
        <w:rPr>
          <w:noProof/>
          <w:sz w:val="48"/>
          <w:szCs w:val="40"/>
        </w:rPr>
        <mc:AlternateContent>
          <mc:Choice Requires="wps">
            <w:drawing>
              <wp:anchor distT="0" distB="0" distL="114300" distR="114300" simplePos="0" relativeHeight="251701248" behindDoc="0" locked="0" layoutInCell="1" allowOverlap="1" wp14:anchorId="17DC7B4E" wp14:editId="00732061">
                <wp:simplePos x="0" y="0"/>
                <wp:positionH relativeFrom="page">
                  <wp:posOffset>13335</wp:posOffset>
                </wp:positionH>
                <wp:positionV relativeFrom="paragraph">
                  <wp:posOffset>247015</wp:posOffset>
                </wp:positionV>
                <wp:extent cx="7546975" cy="1781175"/>
                <wp:effectExtent l="0" t="0" r="0" b="9525"/>
                <wp:wrapTopAndBottom/>
                <wp:docPr id="1943688753" name="Rectángulo 1943688753"/>
                <wp:cNvGraphicFramePr/>
                <a:graphic xmlns:a="http://schemas.openxmlformats.org/drawingml/2006/main">
                  <a:graphicData uri="http://schemas.microsoft.com/office/word/2010/wordprocessingShape">
                    <wps:wsp>
                      <wps:cNvSpPr/>
                      <wps:spPr>
                        <a:xfrm>
                          <a:off x="0" y="0"/>
                          <a:ext cx="7546975" cy="178117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003A44" w14:textId="77777777" w:rsidR="00823DBF" w:rsidRPr="00D80ECB" w:rsidRDefault="00823DBF" w:rsidP="00823DBF">
                            <w:pPr>
                              <w:rPr>
                                <w:sz w:val="40"/>
                                <w:szCs w:val="32"/>
                                <w:lang w:val="es-CO"/>
                              </w:rPr>
                            </w:pPr>
                            <w:r w:rsidRPr="00D80ECB">
                              <w:rPr>
                                <w:sz w:val="40"/>
                                <w:szCs w:val="32"/>
                                <w:lang w:val="es-CO"/>
                              </w:rPr>
                              <w:t xml:space="preserve">Referencia: </w:t>
                            </w:r>
                          </w:p>
                          <w:p w14:paraId="710C2522" w14:textId="7594B8F4" w:rsidR="00823DBF" w:rsidRDefault="00823DBF" w:rsidP="00823DBF">
                            <w:pPr>
                              <w:ind w:left="720" w:hanging="720"/>
                              <w:rPr>
                                <w:sz w:val="40"/>
                                <w:szCs w:val="40"/>
                                <w:lang w:val="es-CO"/>
                              </w:rPr>
                            </w:pPr>
                            <w:r w:rsidRPr="00823DBF">
                              <w:rPr>
                                <w:sz w:val="40"/>
                                <w:szCs w:val="40"/>
                                <w:lang w:val="es-CO"/>
                              </w:rPr>
                              <w:t>Desarrollo de una herramienta para el aprendizaje de patrones de</w:t>
                            </w:r>
                          </w:p>
                          <w:p w14:paraId="00215C00" w14:textId="1DB2D7C3" w:rsidR="00823DBF" w:rsidRPr="00573B84" w:rsidRDefault="00823DBF" w:rsidP="00823DBF">
                            <w:pPr>
                              <w:ind w:left="720" w:hanging="720"/>
                              <w:rPr>
                                <w:sz w:val="36"/>
                                <w:szCs w:val="36"/>
                                <w:lang w:val="es-CO" w:eastAsia="es-CO"/>
                              </w:rPr>
                            </w:pPr>
                            <w:r w:rsidRPr="00823DBF">
                              <w:rPr>
                                <w:sz w:val="40"/>
                                <w:szCs w:val="40"/>
                                <w:lang w:val="es-CO"/>
                              </w:rPr>
                              <w:t>diseño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DC7B4E" id="Rectángulo 1943688753" o:spid="_x0000_s1042" style="position:absolute;margin-left:1.05pt;margin-top:19.45pt;width:594.25pt;height:140.25pt;z-index:25170124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" fillcolor="#7ad6cf [1945]" stroked="f" strokeweight="2pt">
                <v:textbox>
                  <w:txbxContent>
                    <w:p w14:paraId="22003A44" w14:textId="77777777" w:rsidR="00823DBF" w:rsidRPr="00D80ECB" w:rsidRDefault="00823DBF" w:rsidP="00823DBF">
                      <w:pPr>
                        <w:rPr>
                          <w:sz w:val="40"/>
                          <w:szCs w:val="32"/>
                          <w:lang w:val="es-CO"/>
                        </w:rPr>
                      </w:pPr>
                      <w:r w:rsidRPr="00D80ECB">
                        <w:rPr>
                          <w:sz w:val="40"/>
                          <w:szCs w:val="32"/>
                          <w:lang w:val="es-CO"/>
                        </w:rPr>
                        <w:t xml:space="preserve">Referencia: </w:t>
                      </w:r>
                    </w:p>
                    <w:p w14:paraId="710C2522" w14:textId="7594B8F4" w:rsidR="00823DBF" w:rsidRDefault="00823DBF" w:rsidP="00823DBF">
                      <w:pPr>
                        <w:ind w:left="720" w:hanging="720"/>
                        <w:rPr>
                          <w:sz w:val="40"/>
                          <w:szCs w:val="40"/>
                          <w:lang w:val="es-CO"/>
                        </w:rPr>
                      </w:pPr>
                      <w:r w:rsidRPr="00823DBF">
                        <w:rPr>
                          <w:sz w:val="40"/>
                          <w:szCs w:val="40"/>
                          <w:lang w:val="es-CO"/>
                        </w:rPr>
                        <w:t>Desarrollo de una herramienta para el aprendizaje de patrones de</w:t>
                      </w:r>
                    </w:p>
                    <w:p w14:paraId="00215C00" w14:textId="1DB2D7C3" w:rsidR="00823DBF" w:rsidRPr="00573B84" w:rsidRDefault="00823DBF" w:rsidP="00823DBF">
                      <w:pPr>
                        <w:ind w:left="720" w:hanging="720"/>
                        <w:rPr>
                          <w:sz w:val="36"/>
                          <w:szCs w:val="36"/>
                          <w:lang w:val="es-CO" w:eastAsia="es-CO"/>
                        </w:rPr>
                      </w:pPr>
                      <w:r w:rsidRPr="00823DBF">
                        <w:rPr>
                          <w:sz w:val="40"/>
                          <w:szCs w:val="40"/>
                          <w:lang w:val="es-CO"/>
                        </w:rPr>
                        <w:t>diseño software.</w:t>
                      </w:r>
                    </w:p>
                  </w:txbxContent>
                </v:textbox>
                <w10:wrap type="topAndBottom" anchorx="page"/>
              </v:rect>
            </w:pict>
          </mc:Fallback>
        </mc:AlternateContent>
      </w:r>
    </w:p>
    <w:p w14:paraId="0DCB1F8A" w14:textId="63EA7A8B" w:rsidR="00823DBF" w:rsidRPr="00823DBF" w:rsidRDefault="00823DBF" w:rsidP="00823DBF">
      <w:pPr>
        <w:rPr>
          <w:sz w:val="40"/>
          <w:szCs w:val="40"/>
          <w:lang w:val="es-CO"/>
        </w:rPr>
      </w:pPr>
      <w:r w:rsidRPr="00823DBF">
        <w:rPr>
          <w:sz w:val="40"/>
          <w:szCs w:val="40"/>
          <w:lang w:val="es-CO"/>
        </w:rPr>
        <w:t xml:space="preserve">Reflexión: </w:t>
      </w:r>
    </w:p>
    <w:p w14:paraId="54FA9280" w14:textId="77777777" w:rsidR="00823DBF" w:rsidRDefault="00823DBF" w:rsidP="00823DBF">
      <w:pPr>
        <w:pStyle w:val="Estilo1"/>
        <w:rPr>
          <w:lang w:val="es-CO"/>
        </w:rPr>
      </w:pPr>
    </w:p>
    <w:p w14:paraId="1644A4C0" w14:textId="44859D91" w:rsidR="00823DBF" w:rsidRPr="00823DBF" w:rsidRDefault="00823DBF" w:rsidP="00823DBF">
      <w:pPr>
        <w:pStyle w:val="Estilo1"/>
        <w:rPr>
          <w:lang w:val="es-CO"/>
        </w:rPr>
      </w:pPr>
      <w:r w:rsidRPr="00823DBF">
        <w:rPr>
          <w:lang w:val="es-CO"/>
        </w:rPr>
        <w:t xml:space="preserve">Los patrones de diseño son esenciales en la formación de ingenieros de software, ya que desarrollan habilidades prácticas y fundamentales. La adaptabilidad de </w:t>
      </w:r>
      <w:proofErr w:type="gramStart"/>
      <w:r w:rsidRPr="00823DBF">
        <w:rPr>
          <w:lang w:val="es-CO"/>
        </w:rPr>
        <w:t>los mismos</w:t>
      </w:r>
      <w:proofErr w:type="gramEnd"/>
      <w:r w:rsidRPr="00823DBF">
        <w:rPr>
          <w:lang w:val="es-CO"/>
        </w:rPr>
        <w:t xml:space="preserve"> ha permitido su enseñanza flexible para resolver problemas comunes con eficiencia y precisión. Para los roles de la industria, aunque pueda incrementar la configuración inicial, ofrece beneficios significativos a largo plazo en eficacia y mantenimiento.</w:t>
      </w:r>
    </w:p>
    <w:p w14:paraId="62710C66" w14:textId="77777777" w:rsidR="00823DBF" w:rsidRPr="00823DBF" w:rsidRDefault="00823DBF" w:rsidP="00823DBF">
      <w:pPr>
        <w:pStyle w:val="Estilo1"/>
        <w:rPr>
          <w:lang w:val="es-CO"/>
        </w:rPr>
      </w:pPr>
      <w:proofErr w:type="spellStart"/>
      <w:r w:rsidRPr="00823DBF">
        <w:rPr>
          <w:lang w:val="es-CO"/>
        </w:rPr>
        <w:t>Articulo</w:t>
      </w:r>
      <w:proofErr w:type="spellEnd"/>
      <w:r w:rsidRPr="00823DBF">
        <w:rPr>
          <w:lang w:val="es-CO"/>
        </w:rPr>
        <w:t xml:space="preserve"> 13: Uso de patrones de diseño de Software: Un caso de estudio</w:t>
      </w:r>
    </w:p>
    <w:p w14:paraId="25F59D2B" w14:textId="77777777" w:rsidR="00823DBF" w:rsidRPr="00823DBF" w:rsidRDefault="00823DBF" w:rsidP="00823DBF">
      <w:pPr>
        <w:pStyle w:val="Estilo1"/>
        <w:rPr>
          <w:lang w:val="es-CO"/>
        </w:rPr>
      </w:pPr>
      <w:r w:rsidRPr="00823DBF">
        <w:rPr>
          <w:lang w:val="es-CO"/>
        </w:rPr>
        <w:t xml:space="preserve">Los patrones de diseño son herramientas esenciales en la ingeniería de software, ya que ofrecen soluciones comprobadas a problemas comunes y facilitan el desarrollo excelente y estructurado de aplicaciones. Dos principales beneficios incluyen la reutilización del código, la reducción de la complejidad, el desacoplamiento de componentes y la mejora del mantenimiento del software. Un experimento realizado en la universidad de Cartagena involucró a estudiantes que aplicaron patrones de diseño en un proyecto que simulaba un procesamiento multimedia basado en </w:t>
      </w:r>
      <w:r w:rsidRPr="00823DBF">
        <w:rPr>
          <w:lang w:val="es-CO"/>
        </w:rPr>
        <w:lastRenderedPageBreak/>
        <w:t>arquitecturas reales, logrando desarrollar componentes reutilizables que facilitaron el mantenimiento y la extensibilidad.</w:t>
      </w:r>
    </w:p>
    <w:p w14:paraId="5A9B349D" w14:textId="77777777" w:rsidR="00823DBF" w:rsidRPr="00823DBF" w:rsidRDefault="00823DBF" w:rsidP="00823DBF">
      <w:pPr>
        <w:pStyle w:val="Estilo1"/>
        <w:rPr>
          <w:lang w:val="es-CO"/>
        </w:rPr>
      </w:pPr>
      <w:r w:rsidRPr="00823DBF">
        <w:rPr>
          <w:lang w:val="es-CO"/>
        </w:rPr>
        <w:t>Los resultados del experimento demostraron que la implementación de patrones puede mejorar significativamente la calidad del software, aunque es importante considerar su impacto en la complejidad del código y los modelos. En opinión del autor, los patrones de diseño son fundamentales en la formación de ingenieros de software y deben enseñarse desde los primeros temas en la carrera universitaria.</w:t>
      </w:r>
    </w:p>
    <w:p w14:paraId="0F3E5B81" w14:textId="77777777" w:rsidR="00823DBF" w:rsidRPr="00823DBF" w:rsidRDefault="00823DBF" w:rsidP="00823DBF">
      <w:pPr>
        <w:pStyle w:val="Estilo1"/>
        <w:rPr>
          <w:lang w:val="es-CO"/>
        </w:rPr>
      </w:pPr>
      <w:r w:rsidRPr="00823DBF">
        <w:rPr>
          <w:lang w:val="es-CO"/>
        </w:rPr>
        <w:t>Este enfoque modifica la mentalidad y orienta al estudiante hacia el diseño, preparando a los estudiantes para enfrentar desafíos reales en la industria: aunque su uso puede aumentar la complejidad inicial, los beneficios a largo plazo justifican su adopción en el desarrollo de software.</w:t>
      </w:r>
    </w:p>
    <w:p w14:paraId="66492FFD" w14:textId="57694E01" w:rsidR="00823DBF" w:rsidRPr="00823DBF" w:rsidRDefault="00823DBF" w:rsidP="00823DBF">
      <w:pPr>
        <w:pStyle w:val="Estilo1"/>
        <w:rPr>
          <w:lang w:val="es-CO"/>
        </w:rPr>
      </w:pPr>
      <w:r w:rsidRPr="00823DBF">
        <w:rPr>
          <w:noProof/>
          <w:lang w:val="es-CO"/>
        </w:rPr>
        <w:drawing>
          <wp:inline distT="0" distB="0" distL="0" distR="0" wp14:anchorId="67288B80" wp14:editId="23FDB72F">
            <wp:extent cx="5610225" cy="3209925"/>
            <wp:effectExtent l="0" t="0" r="9525" b="9525"/>
            <wp:docPr id="1286417587" name="Imagen 33"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6" descr="Diagrama, Esquemático&#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t="7715" b="51817"/>
                    <a:stretch>
                      <a:fillRect/>
                    </a:stretch>
                  </pic:blipFill>
                  <pic:spPr bwMode="auto">
                    <a:xfrm>
                      <a:off x="0" y="0"/>
                      <a:ext cx="5610225" cy="3209925"/>
                    </a:xfrm>
                    <a:prstGeom prst="rect">
                      <a:avLst/>
                    </a:prstGeom>
                    <a:noFill/>
                    <a:ln>
                      <a:noFill/>
                    </a:ln>
                  </pic:spPr>
                </pic:pic>
              </a:graphicData>
            </a:graphic>
          </wp:inline>
        </w:drawing>
      </w:r>
    </w:p>
    <w:p w14:paraId="20C2EBBB" w14:textId="77777777" w:rsidR="00823DBF" w:rsidRPr="00823DBF" w:rsidRDefault="00823DBF" w:rsidP="00823DBF">
      <w:pPr>
        <w:pStyle w:val="Estilo1"/>
        <w:rPr>
          <w:lang w:val="es-CO"/>
        </w:rPr>
      </w:pPr>
      <w:proofErr w:type="spellStart"/>
      <w:r w:rsidRPr="00823DBF">
        <w:rPr>
          <w:lang w:val="es-CO"/>
        </w:rPr>
        <w:t>Reflexion</w:t>
      </w:r>
      <w:proofErr w:type="spellEnd"/>
      <w:r w:rsidRPr="00823DBF">
        <w:rPr>
          <w:lang w:val="es-CO"/>
        </w:rPr>
        <w:t>: El estudio resalta la importancia de diseñar arquitecturas de software orientadas a mecanismos educativos, integrando modelos pedagógicos, conocimiento del alumno y componentes tecnológicos para crear entornos de aprendizaje interactivos. Además, se concluye que metodologías como AOP (</w:t>
      </w:r>
      <w:proofErr w:type="spellStart"/>
      <w:r w:rsidRPr="00823DBF">
        <w:rPr>
          <w:lang w:val="es-CO"/>
        </w:rPr>
        <w:t>Aspect-Oriented</w:t>
      </w:r>
      <w:proofErr w:type="spellEnd"/>
      <w:r w:rsidRPr="00823DBF">
        <w:rPr>
          <w:lang w:val="es-CO"/>
        </w:rPr>
        <w:t xml:space="preserve"> </w:t>
      </w:r>
      <w:proofErr w:type="spellStart"/>
      <w:r w:rsidRPr="00823DBF">
        <w:rPr>
          <w:lang w:val="es-CO"/>
        </w:rPr>
        <w:t>Programming</w:t>
      </w:r>
      <w:proofErr w:type="spellEnd"/>
      <w:r w:rsidRPr="00823DBF">
        <w:rPr>
          <w:lang w:val="es-CO"/>
        </w:rPr>
        <w:t>) pueden flexibilizar mejor el desarrollo y garantizar calidad en los resultados.</w:t>
      </w:r>
    </w:p>
    <w:p w14:paraId="70DA3135" w14:textId="77777777" w:rsidR="00823DBF" w:rsidRPr="00823DBF" w:rsidRDefault="00823DBF" w:rsidP="00823DBF">
      <w:pPr>
        <w:pStyle w:val="Estilo1"/>
        <w:rPr>
          <w:lang w:val="es-CO"/>
        </w:rPr>
      </w:pPr>
    </w:p>
    <w:p w14:paraId="7D9EBB02" w14:textId="77777777" w:rsidR="00823DBF" w:rsidRPr="00823DBF" w:rsidRDefault="00823DBF" w:rsidP="00823DBF">
      <w:pPr>
        <w:pStyle w:val="Estilo1"/>
        <w:rPr>
          <w:lang w:val="es-CO"/>
        </w:rPr>
      </w:pPr>
    </w:p>
    <w:p w14:paraId="4D792633" w14:textId="77777777" w:rsidR="00823DBF" w:rsidRPr="00823DBF" w:rsidRDefault="00823DBF" w:rsidP="00823DBF">
      <w:pPr>
        <w:pStyle w:val="Estilo1"/>
        <w:rPr>
          <w:lang w:val="es-CO"/>
        </w:rPr>
      </w:pPr>
    </w:p>
    <w:p w14:paraId="3BBB50B6" w14:textId="77777777" w:rsidR="00823DBF" w:rsidRPr="00823DBF" w:rsidRDefault="00823DBF" w:rsidP="00823DBF">
      <w:pPr>
        <w:pStyle w:val="Estilo1"/>
        <w:rPr>
          <w:lang w:val="es-CO"/>
        </w:rPr>
      </w:pPr>
    </w:p>
    <w:p w14:paraId="1C143C52" w14:textId="77777777" w:rsidR="00823DBF" w:rsidRPr="00823DBF" w:rsidRDefault="00823DBF" w:rsidP="00823DBF">
      <w:pPr>
        <w:pStyle w:val="Estilo1"/>
        <w:rPr>
          <w:lang w:val="es-CO"/>
        </w:rPr>
      </w:pPr>
    </w:p>
    <w:p w14:paraId="4F5AE656" w14:textId="77777777" w:rsidR="00823DBF" w:rsidRPr="00823DBF" w:rsidRDefault="00823DBF" w:rsidP="00823DBF">
      <w:pPr>
        <w:pStyle w:val="Estilo1"/>
        <w:rPr>
          <w:lang w:val="es-CO"/>
        </w:rPr>
      </w:pPr>
    </w:p>
    <w:p w14:paraId="6D435532" w14:textId="77777777" w:rsidR="00823DBF" w:rsidRPr="00823DBF" w:rsidRDefault="00823DBF" w:rsidP="00823DBF">
      <w:pPr>
        <w:pStyle w:val="Estilo1"/>
        <w:rPr>
          <w:lang w:val="es-CO"/>
        </w:rPr>
      </w:pPr>
    </w:p>
    <w:p w14:paraId="4B2844D7" w14:textId="77777777" w:rsidR="00823DBF" w:rsidRPr="00823DBF" w:rsidRDefault="00823DBF" w:rsidP="00823DBF">
      <w:pPr>
        <w:pStyle w:val="Estilo1"/>
        <w:rPr>
          <w:lang w:val="es-CO"/>
        </w:rPr>
      </w:pPr>
    </w:p>
    <w:p w14:paraId="62E5D8AD" w14:textId="77777777" w:rsidR="00823DBF" w:rsidRPr="00823DBF" w:rsidRDefault="00823DBF" w:rsidP="00823DBF">
      <w:pPr>
        <w:pStyle w:val="Estilo1"/>
        <w:rPr>
          <w:lang w:val="es-CO"/>
        </w:rPr>
      </w:pPr>
    </w:p>
    <w:p w14:paraId="26B64642" w14:textId="77777777" w:rsidR="00823DBF" w:rsidRPr="00823DBF" w:rsidRDefault="00823DBF" w:rsidP="00823DBF">
      <w:pPr>
        <w:pStyle w:val="Estilo1"/>
        <w:rPr>
          <w:lang w:val="es-CO"/>
        </w:rPr>
      </w:pPr>
    </w:p>
    <w:p w14:paraId="39B20A8C" w14:textId="77777777" w:rsidR="00823DBF" w:rsidRPr="00823DBF" w:rsidRDefault="00823DBF" w:rsidP="00823DBF">
      <w:pPr>
        <w:pStyle w:val="Estilo1"/>
        <w:rPr>
          <w:lang w:val="es-CO"/>
        </w:rPr>
      </w:pPr>
    </w:p>
    <w:p w14:paraId="7E4B7C04" w14:textId="77777777" w:rsidR="00823DBF" w:rsidRPr="00823DBF" w:rsidRDefault="00823DBF" w:rsidP="00823DBF">
      <w:pPr>
        <w:pStyle w:val="Estilo1"/>
        <w:rPr>
          <w:lang w:val="es-CO"/>
        </w:rPr>
      </w:pPr>
    </w:p>
    <w:p w14:paraId="30E19985" w14:textId="77777777" w:rsidR="00823DBF" w:rsidRPr="00823DBF" w:rsidRDefault="00823DBF" w:rsidP="00823DBF">
      <w:pPr>
        <w:pStyle w:val="Estilo1"/>
        <w:rPr>
          <w:lang w:val="es-CO"/>
        </w:rPr>
      </w:pPr>
    </w:p>
    <w:p w14:paraId="59CB44BA" w14:textId="77777777" w:rsidR="00823DBF" w:rsidRPr="00823DBF" w:rsidRDefault="00823DBF" w:rsidP="00823DBF">
      <w:pPr>
        <w:pStyle w:val="Estilo1"/>
        <w:rPr>
          <w:lang w:val="es-CO"/>
        </w:rPr>
      </w:pPr>
    </w:p>
    <w:p w14:paraId="6618835C" w14:textId="77777777" w:rsidR="00823DBF" w:rsidRPr="00823DBF" w:rsidRDefault="00823DBF" w:rsidP="00823DBF">
      <w:pPr>
        <w:pStyle w:val="Estilo1"/>
        <w:rPr>
          <w:lang w:val="es-CO"/>
        </w:rPr>
      </w:pPr>
    </w:p>
    <w:p w14:paraId="557460EC" w14:textId="77777777" w:rsidR="00823DBF" w:rsidRPr="00823DBF" w:rsidRDefault="00823DBF" w:rsidP="00823DBF">
      <w:pPr>
        <w:pStyle w:val="Estilo1"/>
        <w:rPr>
          <w:lang w:val="es-CO"/>
        </w:rPr>
      </w:pPr>
    </w:p>
    <w:p w14:paraId="6CB72B47" w14:textId="580DD02C" w:rsidR="00823DBF" w:rsidRDefault="00823DBF" w:rsidP="00823DBF">
      <w:pPr>
        <w:rPr>
          <w:sz w:val="40"/>
          <w:szCs w:val="40"/>
          <w:lang w:val="es-CO"/>
        </w:rPr>
      </w:pPr>
      <w:r w:rsidRPr="00823DBF">
        <w:rPr>
          <w:sz w:val="40"/>
          <w:szCs w:val="40"/>
          <w:lang w:val="es-CO"/>
        </w:rPr>
        <w:t>Articulo 1</w:t>
      </w:r>
      <w:r w:rsidR="00EB683A">
        <w:rPr>
          <w:sz w:val="40"/>
          <w:szCs w:val="40"/>
          <w:lang w:val="es-CO"/>
        </w:rPr>
        <w:t>5</w:t>
      </w:r>
      <w:r w:rsidRPr="00823DBF">
        <w:rPr>
          <w:sz w:val="40"/>
          <w:szCs w:val="40"/>
          <w:lang w:val="es-CO"/>
        </w:rPr>
        <w:t xml:space="preserve"> - Arquitectura de software orientada a la creación de micromundos para la enseñanza y el aprendizaje</w:t>
      </w:r>
    </w:p>
    <w:p w14:paraId="52879593" w14:textId="77777777" w:rsidR="00823DBF" w:rsidRPr="00823DBF" w:rsidRDefault="00823DBF" w:rsidP="00823DBF">
      <w:pPr>
        <w:rPr>
          <w:sz w:val="40"/>
          <w:szCs w:val="40"/>
          <w:lang w:val="es-CO"/>
        </w:rPr>
      </w:pPr>
    </w:p>
    <w:p w14:paraId="4A043210" w14:textId="77777777" w:rsidR="00823DBF" w:rsidRPr="00823DBF" w:rsidRDefault="00823DBF" w:rsidP="00823DBF">
      <w:pPr>
        <w:pStyle w:val="Estilo1"/>
        <w:rPr>
          <w:lang w:val="es-CO"/>
        </w:rPr>
      </w:pPr>
      <w:r w:rsidRPr="00823DBF">
        <w:rPr>
          <w:lang w:val="es-CO"/>
        </w:rPr>
        <w:t>El artículo "Arquitectura de Software Orientada a la Creación de Micromundos Para la enseñanza y el aprendizaje" explora el diseño y desarrollo de entornos de aprendizaje interactivos, conocidos como micromundos, que facilitan la enseñanza de conceptos complejos a través de la simulación y la experimentación. Se destaca la importancia de una arquitectura de software bien estructurada que permita la creación de estos entornos de manera eficiente y efectiva, promoviendo un aprendizaje más dinámico.</w:t>
      </w:r>
    </w:p>
    <w:p w14:paraId="1E015F9D" w14:textId="77777777" w:rsidR="00823DBF" w:rsidRPr="00823DBF" w:rsidRDefault="00823DBF" w:rsidP="00823DBF">
      <w:pPr>
        <w:pStyle w:val="Estilo1"/>
        <w:rPr>
          <w:lang w:val="es-CO"/>
        </w:rPr>
      </w:pPr>
      <w:r w:rsidRPr="00823DBF">
        <w:rPr>
          <w:lang w:val="es-CO"/>
        </w:rPr>
        <w:t xml:space="preserve">La propuesta se centra en </w:t>
      </w:r>
      <w:proofErr w:type="gramStart"/>
      <w:r w:rsidRPr="00823DBF">
        <w:rPr>
          <w:lang w:val="es-CO"/>
        </w:rPr>
        <w:t>la modularidad</w:t>
      </w:r>
      <w:proofErr w:type="gramEnd"/>
      <w:r w:rsidRPr="00823DBF">
        <w:rPr>
          <w:lang w:val="es-CO"/>
        </w:rPr>
        <w:t xml:space="preserve"> y la reutilización de componentes, lo que permite a los educadores personalizar y adaptar los programas a diferentes contextos educativos y necesidades de aprendizaje. Además, se discuten las características clave que debe tener la arquitectura, como la escalabilidad, la interoperabilidad, y la facilidad de uso, para garantizar que los micromundos sean accesibles y prácticos para los estudiantes.</w:t>
      </w:r>
    </w:p>
    <w:p w14:paraId="35BDCEAC" w14:textId="77777777" w:rsidR="00823DBF" w:rsidRPr="00823DBF" w:rsidRDefault="00823DBF" w:rsidP="00823DBF">
      <w:pPr>
        <w:pStyle w:val="Estilo1"/>
        <w:rPr>
          <w:lang w:val="es-CO"/>
        </w:rPr>
      </w:pPr>
      <w:r w:rsidRPr="00823DBF">
        <w:rPr>
          <w:lang w:val="es-CO"/>
        </w:rPr>
        <w:t>El artículo también presenta casos de estudio que demostraron la efectividad de los micromundos en la enseñanza de alumnos, resaltando la capacidad para aumentar el aprendizaje activo y la colaboración entre estudiantes. En conclusión, se argumenta que una arquitectura de software adecuada es fundamental para el desarrollo de micromundos que enriquezcan el proceso educativo y mejoren la comprensión de conceptos complejos, contribuyendo así a una educación más efectiva y significativa.</w:t>
      </w:r>
    </w:p>
    <w:p w14:paraId="4DAE5EA5" w14:textId="7CAAF13C" w:rsidR="00823DBF" w:rsidRDefault="00823DBF" w:rsidP="00823DBF">
      <w:pPr>
        <w:pStyle w:val="Estilo1"/>
        <w:rPr>
          <w:lang w:val="es-CO"/>
        </w:rPr>
      </w:pPr>
      <w:r w:rsidRPr="00823DBF">
        <w:rPr>
          <w:noProof/>
          <w:lang w:val="es-CO"/>
        </w:rPr>
        <w:lastRenderedPageBreak/>
        <w:drawing>
          <wp:inline distT="0" distB="0" distL="0" distR="0" wp14:anchorId="197C9415" wp14:editId="7587FABC">
            <wp:extent cx="5610225" cy="2333625"/>
            <wp:effectExtent l="0" t="0" r="9525" b="9525"/>
            <wp:docPr id="297681713" name="Imagen 3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 descr="Diagrama&#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t="8115" b="62535"/>
                    <a:stretch>
                      <a:fillRect/>
                    </a:stretch>
                  </pic:blipFill>
                  <pic:spPr bwMode="auto">
                    <a:xfrm>
                      <a:off x="0" y="0"/>
                      <a:ext cx="5610225" cy="2333625"/>
                    </a:xfrm>
                    <a:prstGeom prst="rect">
                      <a:avLst/>
                    </a:prstGeom>
                    <a:noFill/>
                    <a:ln>
                      <a:noFill/>
                    </a:ln>
                  </pic:spPr>
                </pic:pic>
              </a:graphicData>
            </a:graphic>
          </wp:inline>
        </w:drawing>
      </w:r>
    </w:p>
    <w:p w14:paraId="0E93C2A4" w14:textId="2635CA59" w:rsidR="00823DBF" w:rsidRPr="00823DBF" w:rsidRDefault="00823DBF" w:rsidP="00823DBF">
      <w:pPr>
        <w:pStyle w:val="Estilo1"/>
        <w:rPr>
          <w:lang w:val="es-CO"/>
        </w:rPr>
      </w:pPr>
      <w:r>
        <w:rPr>
          <w:noProof/>
          <w:sz w:val="48"/>
          <w:szCs w:val="40"/>
        </w:rPr>
        <mc:AlternateContent>
          <mc:Choice Requires="wps">
            <w:drawing>
              <wp:anchor distT="0" distB="0" distL="114300" distR="114300" simplePos="0" relativeHeight="251703296" behindDoc="0" locked="0" layoutInCell="1" allowOverlap="1" wp14:anchorId="78A08DE6" wp14:editId="42709B07">
                <wp:simplePos x="0" y="0"/>
                <wp:positionH relativeFrom="page">
                  <wp:posOffset>13335</wp:posOffset>
                </wp:positionH>
                <wp:positionV relativeFrom="paragraph">
                  <wp:posOffset>247650</wp:posOffset>
                </wp:positionV>
                <wp:extent cx="7546975" cy="1781175"/>
                <wp:effectExtent l="0" t="0" r="0" b="9525"/>
                <wp:wrapTopAndBottom/>
                <wp:docPr id="2118959581" name="Rectángulo 2118959581"/>
                <wp:cNvGraphicFramePr/>
                <a:graphic xmlns:a="http://schemas.openxmlformats.org/drawingml/2006/main">
                  <a:graphicData uri="http://schemas.microsoft.com/office/word/2010/wordprocessingShape">
                    <wps:wsp>
                      <wps:cNvSpPr/>
                      <wps:spPr>
                        <a:xfrm>
                          <a:off x="0" y="0"/>
                          <a:ext cx="7546975" cy="178117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9EC34D" w14:textId="77777777" w:rsidR="00823DBF" w:rsidRPr="00D80ECB" w:rsidRDefault="00823DBF" w:rsidP="00823DBF">
                            <w:pPr>
                              <w:rPr>
                                <w:sz w:val="40"/>
                                <w:szCs w:val="32"/>
                                <w:lang w:val="es-CO"/>
                              </w:rPr>
                            </w:pPr>
                            <w:r w:rsidRPr="00D80ECB">
                              <w:rPr>
                                <w:sz w:val="40"/>
                                <w:szCs w:val="32"/>
                                <w:lang w:val="es-CO"/>
                              </w:rPr>
                              <w:t xml:space="preserve">Referencia: </w:t>
                            </w:r>
                          </w:p>
                          <w:p w14:paraId="46B743E1" w14:textId="77777777" w:rsidR="00823DBF" w:rsidRDefault="00823DBF" w:rsidP="00823DBF">
                            <w:pPr>
                              <w:ind w:left="720" w:hanging="720"/>
                              <w:rPr>
                                <w:sz w:val="40"/>
                                <w:szCs w:val="40"/>
                                <w:lang w:val="es-CO"/>
                              </w:rPr>
                            </w:pPr>
                            <w:r w:rsidRPr="00823DBF">
                              <w:rPr>
                                <w:sz w:val="40"/>
                                <w:szCs w:val="40"/>
                                <w:lang w:val="es-CO"/>
                              </w:rPr>
                              <w:t>Desarrollo de una herramienta para el aprendizaje de patrones de</w:t>
                            </w:r>
                          </w:p>
                          <w:p w14:paraId="7FB3DF95" w14:textId="77777777" w:rsidR="00823DBF" w:rsidRPr="00573B84" w:rsidRDefault="00823DBF" w:rsidP="00823DBF">
                            <w:pPr>
                              <w:ind w:left="720" w:hanging="720"/>
                              <w:rPr>
                                <w:sz w:val="36"/>
                                <w:szCs w:val="36"/>
                                <w:lang w:val="es-CO" w:eastAsia="es-CO"/>
                              </w:rPr>
                            </w:pPr>
                            <w:r w:rsidRPr="00823DBF">
                              <w:rPr>
                                <w:sz w:val="40"/>
                                <w:szCs w:val="40"/>
                                <w:lang w:val="es-CO"/>
                              </w:rPr>
                              <w:t>diseño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A08DE6" id="Rectángulo 2118959581" o:spid="_x0000_s1043" style="position:absolute;margin-left:1.05pt;margin-top:19.5pt;width:594.25pt;height:140.25pt;z-index:25170329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" fillcolor="#7ad6cf [1945]" stroked="f" strokeweight="2pt">
                <v:textbox>
                  <w:txbxContent>
                    <w:p w14:paraId="559EC34D" w14:textId="77777777" w:rsidR="00823DBF" w:rsidRPr="00D80ECB" w:rsidRDefault="00823DBF" w:rsidP="00823DBF">
                      <w:pPr>
                        <w:rPr>
                          <w:sz w:val="40"/>
                          <w:szCs w:val="32"/>
                          <w:lang w:val="es-CO"/>
                        </w:rPr>
                      </w:pPr>
                      <w:r w:rsidRPr="00D80ECB">
                        <w:rPr>
                          <w:sz w:val="40"/>
                          <w:szCs w:val="32"/>
                          <w:lang w:val="es-CO"/>
                        </w:rPr>
                        <w:t xml:space="preserve">Referencia: </w:t>
                      </w:r>
                    </w:p>
                    <w:p w14:paraId="46B743E1" w14:textId="77777777" w:rsidR="00823DBF" w:rsidRDefault="00823DBF" w:rsidP="00823DBF">
                      <w:pPr>
                        <w:ind w:left="720" w:hanging="720"/>
                        <w:rPr>
                          <w:sz w:val="40"/>
                          <w:szCs w:val="40"/>
                          <w:lang w:val="es-CO"/>
                        </w:rPr>
                      </w:pPr>
                      <w:r w:rsidRPr="00823DBF">
                        <w:rPr>
                          <w:sz w:val="40"/>
                          <w:szCs w:val="40"/>
                          <w:lang w:val="es-CO"/>
                        </w:rPr>
                        <w:t>Desarrollo de una herramienta para el aprendizaje de patrones de</w:t>
                      </w:r>
                    </w:p>
                    <w:p w14:paraId="7FB3DF95" w14:textId="77777777" w:rsidR="00823DBF" w:rsidRPr="00573B84" w:rsidRDefault="00823DBF" w:rsidP="00823DBF">
                      <w:pPr>
                        <w:ind w:left="720" w:hanging="720"/>
                        <w:rPr>
                          <w:sz w:val="36"/>
                          <w:szCs w:val="36"/>
                          <w:lang w:val="es-CO" w:eastAsia="es-CO"/>
                        </w:rPr>
                      </w:pPr>
                      <w:r w:rsidRPr="00823DBF">
                        <w:rPr>
                          <w:sz w:val="40"/>
                          <w:szCs w:val="40"/>
                          <w:lang w:val="es-CO"/>
                        </w:rPr>
                        <w:t>diseño software.</w:t>
                      </w:r>
                    </w:p>
                  </w:txbxContent>
                </v:textbox>
                <w10:wrap type="topAndBottom" anchorx="page"/>
              </v:rect>
            </w:pict>
          </mc:Fallback>
        </mc:AlternateContent>
      </w:r>
    </w:p>
    <w:p w14:paraId="37239919" w14:textId="5EAD36E5" w:rsidR="00823DBF" w:rsidRPr="00823DBF" w:rsidRDefault="00823DBF" w:rsidP="00823DBF">
      <w:pPr>
        <w:rPr>
          <w:sz w:val="40"/>
          <w:szCs w:val="40"/>
          <w:lang w:val="es-CO"/>
        </w:rPr>
      </w:pPr>
      <w:r>
        <w:rPr>
          <w:sz w:val="40"/>
          <w:szCs w:val="40"/>
          <w:lang w:val="es-CO"/>
        </w:rPr>
        <w:t>R</w:t>
      </w:r>
      <w:r w:rsidRPr="00823DBF">
        <w:rPr>
          <w:sz w:val="40"/>
          <w:szCs w:val="40"/>
          <w:lang w:val="es-CO"/>
        </w:rPr>
        <w:t xml:space="preserve">eflexión: </w:t>
      </w:r>
    </w:p>
    <w:p w14:paraId="3571C8B1" w14:textId="3682131A" w:rsidR="00823DBF" w:rsidRPr="00823DBF" w:rsidRDefault="00823DBF" w:rsidP="00823DBF">
      <w:pPr>
        <w:pStyle w:val="Estilo1"/>
        <w:rPr>
          <w:lang w:val="es-CO"/>
        </w:rPr>
      </w:pPr>
      <w:r w:rsidRPr="00823DBF">
        <w:rPr>
          <w:lang w:val="es-CO"/>
        </w:rPr>
        <w:t>El desarrollo de videojuegos conjuga tecnología y creatividad para crear soluciones innovadoras. No obstante, los retos en la organización del proceso muestran la necesidad de metodologías ágiles. Diseñar arquitecturas de software específicas frente a procesos tradicionales y sustanciales. Estas investigaciones son claves para capacitar desarrolladores y facilitar la creación del videojuego.</w:t>
      </w:r>
    </w:p>
    <w:p w14:paraId="692D0597" w14:textId="5AD7DCE6" w:rsidR="00823DBF" w:rsidRDefault="00823DBF" w:rsidP="00823DBF">
      <w:pPr>
        <w:rPr>
          <w:sz w:val="40"/>
          <w:szCs w:val="40"/>
          <w:lang w:val="es-CO"/>
        </w:rPr>
      </w:pPr>
      <w:r w:rsidRPr="00823DBF">
        <w:rPr>
          <w:sz w:val="40"/>
          <w:szCs w:val="40"/>
          <w:lang w:val="es-CO"/>
        </w:rPr>
        <w:t>Articulo 1</w:t>
      </w:r>
      <w:r w:rsidR="00EB683A">
        <w:rPr>
          <w:sz w:val="40"/>
          <w:szCs w:val="40"/>
          <w:lang w:val="es-CO"/>
        </w:rPr>
        <w:t>6</w:t>
      </w:r>
      <w:r w:rsidRPr="00823DBF">
        <w:rPr>
          <w:sz w:val="40"/>
          <w:szCs w:val="40"/>
          <w:lang w:val="es-CO"/>
        </w:rPr>
        <w:t xml:space="preserve"> - Arquitectura de Software para videojuegos desarrollados sobre el motor Unity 3D</w:t>
      </w:r>
    </w:p>
    <w:p w14:paraId="669DEEE8" w14:textId="77777777" w:rsidR="00823DBF" w:rsidRPr="00823DBF" w:rsidRDefault="00823DBF" w:rsidP="00823DBF">
      <w:pPr>
        <w:rPr>
          <w:sz w:val="40"/>
          <w:szCs w:val="40"/>
          <w:lang w:val="es-CO"/>
        </w:rPr>
      </w:pPr>
    </w:p>
    <w:p w14:paraId="7F3C6325" w14:textId="77777777" w:rsidR="00823DBF" w:rsidRPr="00823DBF" w:rsidRDefault="00823DBF" w:rsidP="00823DBF">
      <w:pPr>
        <w:pStyle w:val="Estilo1"/>
        <w:rPr>
          <w:lang w:val="es-CO"/>
        </w:rPr>
      </w:pPr>
      <w:r w:rsidRPr="00823DBF">
        <w:rPr>
          <w:lang w:val="es-CO"/>
        </w:rPr>
        <w:t xml:space="preserve">El uso de las tecnologías de información y comunicaciones (TIC) ha impulsado significativamente el crecimiento de la industria de videojuegos, integrando disciplinas como programación, diseño y marketing. Los motores de videojuegos, como Unity 3D, simplifican y automatizan tareas complejas en el desarrollo. Sin embargo, en la Universidad de Ciencias Informáticas (UCI) se identificaron problemas recurrentes como la falta de organización y la reutilización limitada de componentes en videojuegos. Esta arquitectura fue validada mediante un prototipo de videojuego de plataforma, demostrando mejoras en la reutilización y optimización de recursos. La propuesta </w:t>
      </w:r>
      <w:r w:rsidRPr="00823DBF">
        <w:rPr>
          <w:lang w:val="es-CO"/>
        </w:rPr>
        <w:lastRenderedPageBreak/>
        <w:t>cumple con atributos de calidad como mantenibilidad y extensibilidad, lo que la hace adecuada para el desarrollo de videojuegos.</w:t>
      </w:r>
    </w:p>
    <w:p w14:paraId="4AB474DB" w14:textId="77777777" w:rsidR="00823DBF" w:rsidRPr="00823DBF" w:rsidRDefault="00823DBF" w:rsidP="00823DBF">
      <w:pPr>
        <w:pStyle w:val="Estilo1"/>
        <w:rPr>
          <w:lang w:val="es-CO"/>
        </w:rPr>
      </w:pPr>
      <w:r w:rsidRPr="00823DBF">
        <w:rPr>
          <w:lang w:val="es-CO"/>
        </w:rPr>
        <w:t>La solución fue elaborada a través del método ATAM y Pruebas basadas en escenarios, lo que garantizó su efectividad. En opinión del autor, el desarrollo de videojuegos refleja la convergencia de tecnología y creatividad, y resalta la importancia de contar con herramientas y metodologías ágiles que optimicen recursos y promuevan la calidad del producto final.</w:t>
      </w:r>
    </w:p>
    <w:p w14:paraId="07F3DD7D" w14:textId="7B6EF27A" w:rsidR="00823DBF" w:rsidRDefault="00823DBF" w:rsidP="00823DBF">
      <w:pPr>
        <w:pStyle w:val="Estilo1"/>
        <w:rPr>
          <w:lang w:val="es-CO"/>
        </w:rPr>
      </w:pPr>
      <w:r w:rsidRPr="00823DBF">
        <w:rPr>
          <w:noProof/>
          <w:lang w:val="es-CO"/>
        </w:rPr>
        <w:drawing>
          <wp:inline distT="0" distB="0" distL="0" distR="0" wp14:anchorId="5B49A74B" wp14:editId="4B25926B">
            <wp:extent cx="5610225" cy="4200525"/>
            <wp:effectExtent l="0" t="0" r="9525" b="9525"/>
            <wp:docPr id="1920503277" name="Imagen 3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2" descr="Diagrama, Esquemático&#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t="7013" b="39996"/>
                    <a:stretch>
                      <a:fillRect/>
                    </a:stretch>
                  </pic:blipFill>
                  <pic:spPr bwMode="auto">
                    <a:xfrm>
                      <a:off x="0" y="0"/>
                      <a:ext cx="5610225" cy="4200525"/>
                    </a:xfrm>
                    <a:prstGeom prst="rect">
                      <a:avLst/>
                    </a:prstGeom>
                    <a:noFill/>
                    <a:ln>
                      <a:noFill/>
                    </a:ln>
                  </pic:spPr>
                </pic:pic>
              </a:graphicData>
            </a:graphic>
          </wp:inline>
        </w:drawing>
      </w:r>
    </w:p>
    <w:p w14:paraId="5523CC2E" w14:textId="58E72E83" w:rsidR="00823DBF" w:rsidRPr="00823DBF" w:rsidRDefault="00823DBF" w:rsidP="00823DBF">
      <w:pPr>
        <w:pStyle w:val="Estilo1"/>
        <w:rPr>
          <w:lang w:val="es-CO"/>
        </w:rPr>
      </w:pPr>
      <w:r>
        <w:rPr>
          <w:noProof/>
          <w:sz w:val="48"/>
          <w:szCs w:val="40"/>
        </w:rPr>
        <mc:AlternateContent>
          <mc:Choice Requires="wps">
            <w:drawing>
              <wp:anchor distT="0" distB="0" distL="114300" distR="114300" simplePos="0" relativeHeight="251705344" behindDoc="0" locked="0" layoutInCell="1" allowOverlap="1" wp14:anchorId="37F04955" wp14:editId="183A1161">
                <wp:simplePos x="0" y="0"/>
                <wp:positionH relativeFrom="page">
                  <wp:posOffset>13335</wp:posOffset>
                </wp:positionH>
                <wp:positionV relativeFrom="paragraph">
                  <wp:posOffset>247015</wp:posOffset>
                </wp:positionV>
                <wp:extent cx="7546975" cy="1781175"/>
                <wp:effectExtent l="0" t="0" r="0" b="9525"/>
                <wp:wrapTopAndBottom/>
                <wp:docPr id="1911592648" name="Rectángulo 1911592648"/>
                <wp:cNvGraphicFramePr/>
                <a:graphic xmlns:a="http://schemas.openxmlformats.org/drawingml/2006/main">
                  <a:graphicData uri="http://schemas.microsoft.com/office/word/2010/wordprocessingShape">
                    <wps:wsp>
                      <wps:cNvSpPr/>
                      <wps:spPr>
                        <a:xfrm>
                          <a:off x="0" y="0"/>
                          <a:ext cx="7546975" cy="178117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5CEABC" w14:textId="77777777" w:rsidR="00823DBF" w:rsidRPr="00D80ECB" w:rsidRDefault="00823DBF" w:rsidP="00823DBF">
                            <w:pPr>
                              <w:rPr>
                                <w:sz w:val="40"/>
                                <w:szCs w:val="32"/>
                                <w:lang w:val="es-CO"/>
                              </w:rPr>
                            </w:pPr>
                            <w:r w:rsidRPr="00D80ECB">
                              <w:rPr>
                                <w:sz w:val="40"/>
                                <w:szCs w:val="32"/>
                                <w:lang w:val="es-CO"/>
                              </w:rPr>
                              <w:t xml:space="preserve">Referencia: </w:t>
                            </w:r>
                          </w:p>
                          <w:p w14:paraId="5CA608F5" w14:textId="77777777" w:rsidR="00823DBF" w:rsidRDefault="00823DBF" w:rsidP="00823DBF">
                            <w:pPr>
                              <w:ind w:left="720" w:hanging="720"/>
                              <w:rPr>
                                <w:sz w:val="40"/>
                                <w:szCs w:val="40"/>
                                <w:lang w:val="es-CO"/>
                              </w:rPr>
                            </w:pPr>
                            <w:r w:rsidRPr="00823DBF">
                              <w:rPr>
                                <w:sz w:val="40"/>
                                <w:szCs w:val="40"/>
                                <w:lang w:val="es-CO"/>
                              </w:rPr>
                              <w:t>Desarrollo de una herramienta para el aprendizaje de patrones de</w:t>
                            </w:r>
                          </w:p>
                          <w:p w14:paraId="68B296F6" w14:textId="77777777" w:rsidR="00823DBF" w:rsidRPr="00573B84" w:rsidRDefault="00823DBF" w:rsidP="00823DBF">
                            <w:pPr>
                              <w:ind w:left="720" w:hanging="720"/>
                              <w:rPr>
                                <w:sz w:val="36"/>
                                <w:szCs w:val="36"/>
                                <w:lang w:val="es-CO" w:eastAsia="es-CO"/>
                              </w:rPr>
                            </w:pPr>
                            <w:r w:rsidRPr="00823DBF">
                              <w:rPr>
                                <w:sz w:val="40"/>
                                <w:szCs w:val="40"/>
                                <w:lang w:val="es-CO"/>
                              </w:rPr>
                              <w:t>diseño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F04955" id="Rectángulo 1911592648" o:spid="_x0000_s1044" style="position:absolute;margin-left:1.05pt;margin-top:19.45pt;width:594.25pt;height:140.25pt;z-index:25170534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" fillcolor="#7ad6cf [1945]" stroked="f" strokeweight="2pt">
                <v:textbox>
                  <w:txbxContent>
                    <w:p w14:paraId="595CEABC" w14:textId="77777777" w:rsidR="00823DBF" w:rsidRPr="00D80ECB" w:rsidRDefault="00823DBF" w:rsidP="00823DBF">
                      <w:pPr>
                        <w:rPr>
                          <w:sz w:val="40"/>
                          <w:szCs w:val="32"/>
                          <w:lang w:val="es-CO"/>
                        </w:rPr>
                      </w:pPr>
                      <w:r w:rsidRPr="00D80ECB">
                        <w:rPr>
                          <w:sz w:val="40"/>
                          <w:szCs w:val="32"/>
                          <w:lang w:val="es-CO"/>
                        </w:rPr>
                        <w:t xml:space="preserve">Referencia: </w:t>
                      </w:r>
                    </w:p>
                    <w:p w14:paraId="5CA608F5" w14:textId="77777777" w:rsidR="00823DBF" w:rsidRDefault="00823DBF" w:rsidP="00823DBF">
                      <w:pPr>
                        <w:ind w:left="720" w:hanging="720"/>
                        <w:rPr>
                          <w:sz w:val="40"/>
                          <w:szCs w:val="40"/>
                          <w:lang w:val="es-CO"/>
                        </w:rPr>
                      </w:pPr>
                      <w:r w:rsidRPr="00823DBF">
                        <w:rPr>
                          <w:sz w:val="40"/>
                          <w:szCs w:val="40"/>
                          <w:lang w:val="es-CO"/>
                        </w:rPr>
                        <w:t>Desarrollo de una herramienta para el aprendizaje de patrones de</w:t>
                      </w:r>
                    </w:p>
                    <w:p w14:paraId="68B296F6" w14:textId="77777777" w:rsidR="00823DBF" w:rsidRPr="00573B84" w:rsidRDefault="00823DBF" w:rsidP="00823DBF">
                      <w:pPr>
                        <w:ind w:left="720" w:hanging="720"/>
                        <w:rPr>
                          <w:sz w:val="36"/>
                          <w:szCs w:val="36"/>
                          <w:lang w:val="es-CO" w:eastAsia="es-CO"/>
                        </w:rPr>
                      </w:pPr>
                      <w:r w:rsidRPr="00823DBF">
                        <w:rPr>
                          <w:sz w:val="40"/>
                          <w:szCs w:val="40"/>
                          <w:lang w:val="es-CO"/>
                        </w:rPr>
                        <w:t>diseño software.</w:t>
                      </w:r>
                    </w:p>
                  </w:txbxContent>
                </v:textbox>
                <w10:wrap type="topAndBottom" anchorx="page"/>
              </v:rect>
            </w:pict>
          </mc:Fallback>
        </mc:AlternateContent>
      </w:r>
    </w:p>
    <w:p w14:paraId="7DB825AF" w14:textId="77777777" w:rsidR="00823DBF" w:rsidRDefault="00823DBF" w:rsidP="00823DBF">
      <w:pPr>
        <w:rPr>
          <w:sz w:val="40"/>
          <w:szCs w:val="40"/>
          <w:lang w:val="es-CO"/>
        </w:rPr>
      </w:pPr>
    </w:p>
    <w:p w14:paraId="4D3F3020" w14:textId="1C5B82DD" w:rsidR="00823DBF" w:rsidRPr="00823DBF" w:rsidRDefault="00823DBF" w:rsidP="00823DBF">
      <w:pPr>
        <w:rPr>
          <w:sz w:val="40"/>
          <w:szCs w:val="40"/>
          <w:lang w:val="es-CO"/>
        </w:rPr>
      </w:pPr>
      <w:r>
        <w:rPr>
          <w:sz w:val="40"/>
          <w:szCs w:val="40"/>
          <w:lang w:val="es-CO"/>
        </w:rPr>
        <w:t>R</w:t>
      </w:r>
      <w:r w:rsidRPr="00823DBF">
        <w:rPr>
          <w:sz w:val="40"/>
          <w:szCs w:val="40"/>
          <w:lang w:val="es-CO"/>
        </w:rPr>
        <w:t xml:space="preserve">eflexión: </w:t>
      </w:r>
    </w:p>
    <w:p w14:paraId="1FB170FE" w14:textId="1C8A9CC4" w:rsidR="00823DBF" w:rsidRPr="00823DBF" w:rsidRDefault="00823DBF" w:rsidP="00823DBF">
      <w:pPr>
        <w:pStyle w:val="Estilo1"/>
        <w:rPr>
          <w:lang w:val="es-CO"/>
        </w:rPr>
      </w:pPr>
      <w:r w:rsidRPr="00823DBF">
        <w:rPr>
          <w:lang w:val="es-CO"/>
        </w:rPr>
        <w:lastRenderedPageBreak/>
        <w:t>El texto resalta los beneficios de SOA como la Flexibilidad y la integración de sistemas. También menciona los desafíos de su implementación, como la complejidad en la gestión y los fallos. La idea de centralizar el monitoreo del rendimiento se considera una práctica útil y eficiente. En general, SOA se presenta como un enfoque útil y completo para el desarrollo de software.</w:t>
      </w:r>
    </w:p>
    <w:p w14:paraId="75487B3D" w14:textId="77777777" w:rsidR="00823DBF" w:rsidRPr="00823DBF" w:rsidRDefault="00823DBF" w:rsidP="00823DBF">
      <w:pPr>
        <w:pStyle w:val="Estilo1"/>
        <w:rPr>
          <w:lang w:val="es-CO"/>
        </w:rPr>
      </w:pPr>
    </w:p>
    <w:p w14:paraId="78ACD17C" w14:textId="77777777" w:rsidR="00823DBF" w:rsidRPr="00823DBF" w:rsidRDefault="00823DBF" w:rsidP="00823DBF">
      <w:pPr>
        <w:pStyle w:val="Estilo1"/>
        <w:rPr>
          <w:lang w:val="es-CO"/>
        </w:rPr>
      </w:pPr>
    </w:p>
    <w:p w14:paraId="18ED8BD8" w14:textId="77777777" w:rsidR="00823DBF" w:rsidRPr="00823DBF" w:rsidRDefault="00823DBF" w:rsidP="00823DBF">
      <w:pPr>
        <w:pStyle w:val="Estilo1"/>
        <w:rPr>
          <w:lang w:val="es-CO"/>
        </w:rPr>
      </w:pPr>
    </w:p>
    <w:p w14:paraId="6C1A9271" w14:textId="77777777" w:rsidR="00823DBF" w:rsidRPr="00823DBF" w:rsidRDefault="00823DBF" w:rsidP="00823DBF">
      <w:pPr>
        <w:pStyle w:val="Estilo1"/>
        <w:rPr>
          <w:lang w:val="es-CO"/>
        </w:rPr>
      </w:pPr>
    </w:p>
    <w:p w14:paraId="5270E300" w14:textId="77777777" w:rsidR="00823DBF" w:rsidRPr="00823DBF" w:rsidRDefault="00823DBF" w:rsidP="00823DBF">
      <w:pPr>
        <w:pStyle w:val="Estilo1"/>
        <w:rPr>
          <w:lang w:val="es-CO"/>
        </w:rPr>
      </w:pPr>
    </w:p>
    <w:p w14:paraId="4FC14AD8" w14:textId="5836E679" w:rsidR="00823DBF" w:rsidRDefault="00823DBF" w:rsidP="00823DBF">
      <w:pPr>
        <w:rPr>
          <w:sz w:val="40"/>
          <w:szCs w:val="40"/>
          <w:lang w:val="es-CO"/>
        </w:rPr>
      </w:pPr>
      <w:r w:rsidRPr="00823DBF">
        <w:rPr>
          <w:sz w:val="40"/>
          <w:szCs w:val="40"/>
          <w:lang w:val="es-CO"/>
        </w:rPr>
        <w:t>Articulo 1</w:t>
      </w:r>
      <w:r w:rsidR="00EB683A">
        <w:rPr>
          <w:sz w:val="40"/>
          <w:szCs w:val="40"/>
          <w:lang w:val="es-CO"/>
        </w:rPr>
        <w:t>7</w:t>
      </w:r>
      <w:r w:rsidRPr="00823DBF">
        <w:rPr>
          <w:sz w:val="40"/>
          <w:szCs w:val="40"/>
          <w:lang w:val="es-CO"/>
        </w:rPr>
        <w:t xml:space="preserve"> - Arquitectura de software orientada a Servicios.</w:t>
      </w:r>
    </w:p>
    <w:p w14:paraId="2F829A91" w14:textId="77777777" w:rsidR="00823DBF" w:rsidRPr="00823DBF" w:rsidRDefault="00823DBF" w:rsidP="00823DBF">
      <w:pPr>
        <w:rPr>
          <w:sz w:val="40"/>
          <w:szCs w:val="40"/>
          <w:lang w:val="es-CO"/>
        </w:rPr>
      </w:pPr>
    </w:p>
    <w:p w14:paraId="45612420" w14:textId="77777777" w:rsidR="00823DBF" w:rsidRPr="00823DBF" w:rsidRDefault="00823DBF" w:rsidP="00823DBF">
      <w:pPr>
        <w:pStyle w:val="Estilo1"/>
        <w:rPr>
          <w:lang w:val="es-CO"/>
        </w:rPr>
      </w:pPr>
      <w:r w:rsidRPr="00823DBF">
        <w:rPr>
          <w:lang w:val="es-CO"/>
        </w:rPr>
        <w:t>El texto aborda la importancia de la Arquitectura Orientada a Servicios (SOA) en el desarrollo de aplicaciones empresariales, destacando su capacidad para facilitar la integración y comunicación entre sistemas, lo que garantiza flexibilidad y escalabilidad. Sin embargo, también se incluyen desafíos, como la complejidad en la gestión de múltiples conexiones y la necesidad de estándares para prevenir fallos operativos. Se subraya la importancia de diseñar servicios independientes que se comuniquen de manera eficiente y de establecer políticas de seguridad y manejo de excepciones.</w:t>
      </w:r>
    </w:p>
    <w:p w14:paraId="3AB3A96E" w14:textId="77777777" w:rsidR="00823DBF" w:rsidRPr="00823DBF" w:rsidRDefault="00823DBF" w:rsidP="00823DBF">
      <w:pPr>
        <w:pStyle w:val="Estilo1"/>
        <w:rPr>
          <w:lang w:val="es-CO"/>
        </w:rPr>
      </w:pPr>
      <w:r w:rsidRPr="00823DBF">
        <w:rPr>
          <w:lang w:val="es-CO"/>
        </w:rPr>
        <w:t>Además, se menciona la creciente complejidad y dinamismo de los entornos de Software, resaltando la necesidad de reusabilidad y bajo acoplamiento entre componentes. El texto también discute la evolución de los componentes de software y la importancia de funcionalidades comunes, analizando las soluciones para gestionar las características en sistemas distribuidos, como la centralización del monitoreo de rendimiento, lo que puede simplificar las interacciones entre servicios y mejora la metodología en el desarrollo de Software.</w:t>
      </w:r>
    </w:p>
    <w:p w14:paraId="1977B795" w14:textId="7727E0C3" w:rsidR="00823DBF" w:rsidRDefault="00823DBF" w:rsidP="00823DBF">
      <w:pPr>
        <w:pStyle w:val="Estilo1"/>
        <w:rPr>
          <w:lang w:val="es-CO"/>
        </w:rPr>
      </w:pPr>
      <w:r w:rsidRPr="00823DBF">
        <w:rPr>
          <w:noProof/>
          <w:lang w:val="es-CO"/>
        </w:rPr>
        <w:drawing>
          <wp:inline distT="0" distB="0" distL="0" distR="0" wp14:anchorId="33A3D4E5" wp14:editId="205EFD4B">
            <wp:extent cx="5610225" cy="1752600"/>
            <wp:effectExtent l="0" t="0" r="9525" b="0"/>
            <wp:docPr id="406359137" name="Imagen 30"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0" descr="Imagen que contiene Diagram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t="6812" b="71049"/>
                    <a:stretch>
                      <a:fillRect/>
                    </a:stretch>
                  </pic:blipFill>
                  <pic:spPr bwMode="auto">
                    <a:xfrm>
                      <a:off x="0" y="0"/>
                      <a:ext cx="5610225" cy="1752600"/>
                    </a:xfrm>
                    <a:prstGeom prst="rect">
                      <a:avLst/>
                    </a:prstGeom>
                    <a:noFill/>
                    <a:ln>
                      <a:noFill/>
                    </a:ln>
                  </pic:spPr>
                </pic:pic>
              </a:graphicData>
            </a:graphic>
          </wp:inline>
        </w:drawing>
      </w:r>
    </w:p>
    <w:p w14:paraId="340BF330" w14:textId="77777777" w:rsidR="00823DBF" w:rsidRDefault="00823DBF" w:rsidP="00823DBF">
      <w:pPr>
        <w:pStyle w:val="Estilo1"/>
        <w:rPr>
          <w:lang w:val="es-CO"/>
        </w:rPr>
      </w:pPr>
    </w:p>
    <w:p w14:paraId="68E6D2A9" w14:textId="064B8965" w:rsidR="00823DBF" w:rsidRPr="00823DBF" w:rsidRDefault="00823DBF" w:rsidP="00823DBF">
      <w:pPr>
        <w:pStyle w:val="Estilo1"/>
        <w:rPr>
          <w:lang w:val="es-CO"/>
        </w:rPr>
      </w:pPr>
      <w:r>
        <w:rPr>
          <w:noProof/>
          <w:sz w:val="48"/>
          <w:szCs w:val="40"/>
        </w:rPr>
        <w:lastRenderedPageBreak/>
        <mc:AlternateContent>
          <mc:Choice Requires="wps">
            <w:drawing>
              <wp:anchor distT="0" distB="0" distL="114300" distR="114300" simplePos="0" relativeHeight="251707392" behindDoc="0" locked="0" layoutInCell="1" allowOverlap="1" wp14:anchorId="1A7805D3" wp14:editId="4025A460">
                <wp:simplePos x="0" y="0"/>
                <wp:positionH relativeFrom="page">
                  <wp:align>right</wp:align>
                </wp:positionH>
                <wp:positionV relativeFrom="paragraph">
                  <wp:posOffset>0</wp:posOffset>
                </wp:positionV>
                <wp:extent cx="7546975" cy="1781175"/>
                <wp:effectExtent l="0" t="0" r="0" b="9525"/>
                <wp:wrapTopAndBottom/>
                <wp:docPr id="1744221095" name="Rectángulo 1744221095"/>
                <wp:cNvGraphicFramePr/>
                <a:graphic xmlns:a="http://schemas.openxmlformats.org/drawingml/2006/main">
                  <a:graphicData uri="http://schemas.microsoft.com/office/word/2010/wordprocessingShape">
                    <wps:wsp>
                      <wps:cNvSpPr/>
                      <wps:spPr>
                        <a:xfrm>
                          <a:off x="0" y="0"/>
                          <a:ext cx="7546975" cy="178117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2C84CB" w14:textId="77777777" w:rsidR="00823DBF" w:rsidRPr="00D80ECB" w:rsidRDefault="00823DBF" w:rsidP="00823DBF">
                            <w:pPr>
                              <w:rPr>
                                <w:sz w:val="40"/>
                                <w:szCs w:val="32"/>
                                <w:lang w:val="es-CO"/>
                              </w:rPr>
                            </w:pPr>
                            <w:r w:rsidRPr="00D80ECB">
                              <w:rPr>
                                <w:sz w:val="40"/>
                                <w:szCs w:val="32"/>
                                <w:lang w:val="es-CO"/>
                              </w:rPr>
                              <w:t xml:space="preserve">Referencia: </w:t>
                            </w:r>
                          </w:p>
                          <w:p w14:paraId="18EF5310" w14:textId="77777777" w:rsidR="00823DBF" w:rsidRPr="00283979" w:rsidRDefault="00823DBF" w:rsidP="00823DBF">
                            <w:pPr>
                              <w:ind w:left="720" w:hanging="720"/>
                              <w:rPr>
                                <w:rStyle w:val="Hipervnculo"/>
                                <w:sz w:val="36"/>
                                <w:szCs w:val="36"/>
                                <w:lang w:val="es-CO" w:eastAsia="es-CO"/>
                              </w:rPr>
                            </w:pPr>
                            <w:r>
                              <w:rPr>
                                <w:sz w:val="36"/>
                                <w:szCs w:val="36"/>
                                <w:lang w:val="es-CO" w:eastAsia="es-CO"/>
                              </w:rPr>
                              <w:fldChar w:fldCharType="begin"/>
                            </w:r>
                            <w:r>
                              <w:rPr>
                                <w:sz w:val="36"/>
                                <w:szCs w:val="36"/>
                                <w:lang w:val="es-CO" w:eastAsia="es-CO"/>
                              </w:rPr>
                              <w:instrText>HYPERLINK "http://dspace.aeipro.com/xmlui/bitstream/handle/123456789/3286/AT07-001_22.pdf?sequence=1&amp;isAllowed=y"</w:instrText>
                            </w:r>
                            <w:r>
                              <w:rPr>
                                <w:sz w:val="36"/>
                                <w:szCs w:val="36"/>
                                <w:lang w:val="es-CO" w:eastAsia="es-CO"/>
                              </w:rPr>
                            </w:r>
                            <w:r>
                              <w:rPr>
                                <w:sz w:val="36"/>
                                <w:szCs w:val="36"/>
                                <w:lang w:val="es-CO" w:eastAsia="es-CO"/>
                              </w:rPr>
                              <w:fldChar w:fldCharType="separate"/>
                            </w:r>
                            <w:r w:rsidRPr="00283979">
                              <w:rPr>
                                <w:rStyle w:val="Hipervnculo"/>
                                <w:sz w:val="36"/>
                                <w:szCs w:val="36"/>
                                <w:lang w:val="es-CO" w:eastAsia="es-CO"/>
                              </w:rPr>
                              <w:t>Análisis comparativo de la herramienta tablero en las metodologías ágiles</w:t>
                            </w:r>
                          </w:p>
                          <w:p w14:paraId="30525545" w14:textId="77777777" w:rsidR="00823DBF" w:rsidRPr="00573B84" w:rsidRDefault="00823DBF" w:rsidP="00823DBF">
                            <w:pPr>
                              <w:ind w:left="720" w:hanging="720"/>
                              <w:rPr>
                                <w:sz w:val="36"/>
                                <w:szCs w:val="36"/>
                                <w:lang w:val="es-CO" w:eastAsia="es-CO"/>
                              </w:rPr>
                            </w:pPr>
                            <w:r w:rsidRPr="00283979">
                              <w:rPr>
                                <w:rStyle w:val="Hipervnculo"/>
                                <w:sz w:val="36"/>
                                <w:szCs w:val="36"/>
                                <w:lang w:val="es-CO" w:eastAsia="es-CO"/>
                              </w:rPr>
                              <w:t xml:space="preserve">Scrum, Kanban y </w:t>
                            </w:r>
                            <w:proofErr w:type="spellStart"/>
                            <w:r w:rsidRPr="00283979">
                              <w:rPr>
                                <w:rStyle w:val="Hipervnculo"/>
                                <w:sz w:val="36"/>
                                <w:szCs w:val="36"/>
                                <w:lang w:val="es-CO" w:eastAsia="es-CO"/>
                              </w:rPr>
                              <w:t>Scrumban</w:t>
                            </w:r>
                            <w:proofErr w:type="spellEnd"/>
                            <w:r w:rsidRPr="00283979">
                              <w:rPr>
                                <w:rStyle w:val="Hipervnculo"/>
                                <w:sz w:val="36"/>
                                <w:szCs w:val="36"/>
                                <w:lang w:val="es-CO" w:eastAsia="es-CO"/>
                              </w:rPr>
                              <w:t xml:space="preserve"> en proyectos de software</w:t>
                            </w:r>
                            <w:r>
                              <w:rPr>
                                <w:sz w:val="36"/>
                                <w:szCs w:val="36"/>
                                <w:lang w:val="es-CO" w:eastAsia="es-CO"/>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7805D3" id="Rectángulo 1744221095" o:spid="_x0000_s1045" style="position:absolute;margin-left:543.05pt;margin-top:0;width:594.25pt;height:140.25pt;z-index:25170739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" fillcolor="#7ad6cf [1945]" stroked="f" strokeweight="2pt">
                <v:textbox>
                  <w:txbxContent>
                    <w:p w14:paraId="7A2C84CB" w14:textId="77777777" w:rsidR="00823DBF" w:rsidRPr="00D80ECB" w:rsidRDefault="00823DBF" w:rsidP="00823DBF">
                      <w:pPr>
                        <w:rPr>
                          <w:sz w:val="40"/>
                          <w:szCs w:val="32"/>
                          <w:lang w:val="es-CO"/>
                        </w:rPr>
                      </w:pPr>
                      <w:r w:rsidRPr="00D80ECB">
                        <w:rPr>
                          <w:sz w:val="40"/>
                          <w:szCs w:val="32"/>
                          <w:lang w:val="es-CO"/>
                        </w:rPr>
                        <w:t xml:space="preserve">Referencia: </w:t>
                      </w:r>
                    </w:p>
                    <w:p w14:paraId="18EF5310" w14:textId="77777777" w:rsidR="00823DBF" w:rsidRPr="00283979" w:rsidRDefault="00823DBF" w:rsidP="00823DBF">
                      <w:pPr>
                        <w:ind w:left="720" w:hanging="720"/>
                        <w:rPr>
                          <w:rStyle w:val="Hipervnculo"/>
                          <w:sz w:val="36"/>
                          <w:szCs w:val="36"/>
                          <w:lang w:val="es-CO" w:eastAsia="es-CO"/>
                        </w:rPr>
                      </w:pPr>
                      <w:r>
                        <w:rPr>
                          <w:sz w:val="36"/>
                          <w:szCs w:val="36"/>
                          <w:lang w:val="es-CO" w:eastAsia="es-CO"/>
                        </w:rPr>
                        <w:fldChar w:fldCharType="begin"/>
                      </w:r>
                      <w:r>
                        <w:rPr>
                          <w:sz w:val="36"/>
                          <w:szCs w:val="36"/>
                          <w:lang w:val="es-CO" w:eastAsia="es-CO"/>
                        </w:rPr>
                        <w:instrText>HYPERLINK "http://dspace.aeipro.com/xmlui/bitstream/handle/123456789/3286/AT07-001_22.pdf?sequence=1&amp;isAllowed=y"</w:instrText>
                      </w:r>
                      <w:r>
                        <w:rPr>
                          <w:sz w:val="36"/>
                          <w:szCs w:val="36"/>
                          <w:lang w:val="es-CO" w:eastAsia="es-CO"/>
                        </w:rPr>
                      </w:r>
                      <w:r>
                        <w:rPr>
                          <w:sz w:val="36"/>
                          <w:szCs w:val="36"/>
                          <w:lang w:val="es-CO" w:eastAsia="es-CO"/>
                        </w:rPr>
                        <w:fldChar w:fldCharType="separate"/>
                      </w:r>
                      <w:r w:rsidRPr="00283979">
                        <w:rPr>
                          <w:rStyle w:val="Hipervnculo"/>
                          <w:sz w:val="36"/>
                          <w:szCs w:val="36"/>
                          <w:lang w:val="es-CO" w:eastAsia="es-CO"/>
                        </w:rPr>
                        <w:t>Análisis comparativo de la herramienta tablero en las metodologías ágiles</w:t>
                      </w:r>
                    </w:p>
                    <w:p w14:paraId="30525545" w14:textId="77777777" w:rsidR="00823DBF" w:rsidRPr="00573B84" w:rsidRDefault="00823DBF" w:rsidP="00823DBF">
                      <w:pPr>
                        <w:ind w:left="720" w:hanging="720"/>
                        <w:rPr>
                          <w:sz w:val="36"/>
                          <w:szCs w:val="36"/>
                          <w:lang w:val="es-CO" w:eastAsia="es-CO"/>
                        </w:rPr>
                      </w:pPr>
                      <w:r w:rsidRPr="00283979">
                        <w:rPr>
                          <w:rStyle w:val="Hipervnculo"/>
                          <w:sz w:val="36"/>
                          <w:szCs w:val="36"/>
                          <w:lang w:val="es-CO" w:eastAsia="es-CO"/>
                        </w:rPr>
                        <w:t xml:space="preserve">Scrum, Kanban y </w:t>
                      </w:r>
                      <w:proofErr w:type="spellStart"/>
                      <w:r w:rsidRPr="00283979">
                        <w:rPr>
                          <w:rStyle w:val="Hipervnculo"/>
                          <w:sz w:val="36"/>
                          <w:szCs w:val="36"/>
                          <w:lang w:val="es-CO" w:eastAsia="es-CO"/>
                        </w:rPr>
                        <w:t>Scrumban</w:t>
                      </w:r>
                      <w:proofErr w:type="spellEnd"/>
                      <w:r w:rsidRPr="00283979">
                        <w:rPr>
                          <w:rStyle w:val="Hipervnculo"/>
                          <w:sz w:val="36"/>
                          <w:szCs w:val="36"/>
                          <w:lang w:val="es-CO" w:eastAsia="es-CO"/>
                        </w:rPr>
                        <w:t xml:space="preserve"> en proyectos de software</w:t>
                      </w:r>
                      <w:r>
                        <w:rPr>
                          <w:sz w:val="36"/>
                          <w:szCs w:val="36"/>
                          <w:lang w:val="es-CO" w:eastAsia="es-CO"/>
                        </w:rPr>
                        <w:fldChar w:fldCharType="end"/>
                      </w:r>
                    </w:p>
                  </w:txbxContent>
                </v:textbox>
                <w10:wrap type="topAndBottom" anchorx="page"/>
              </v:rect>
            </w:pict>
          </mc:Fallback>
        </mc:AlternateContent>
      </w:r>
    </w:p>
    <w:p w14:paraId="0403DDBB" w14:textId="29528D0B" w:rsidR="00823DBF" w:rsidRPr="00823DBF" w:rsidRDefault="00823DBF" w:rsidP="00823DBF">
      <w:pPr>
        <w:rPr>
          <w:sz w:val="40"/>
          <w:szCs w:val="40"/>
          <w:lang w:val="es-CO"/>
        </w:rPr>
      </w:pPr>
      <w:r>
        <w:rPr>
          <w:sz w:val="40"/>
          <w:szCs w:val="40"/>
          <w:lang w:val="es-CO"/>
        </w:rPr>
        <w:t>R</w:t>
      </w:r>
      <w:r w:rsidRPr="00823DBF">
        <w:rPr>
          <w:sz w:val="40"/>
          <w:szCs w:val="40"/>
          <w:lang w:val="es-CO"/>
        </w:rPr>
        <w:t xml:space="preserve">eflexión: </w:t>
      </w:r>
    </w:p>
    <w:p w14:paraId="20CA81B5" w14:textId="7F1FDA3A" w:rsidR="00823DBF" w:rsidRPr="00823DBF" w:rsidRDefault="00823DBF" w:rsidP="00823DBF">
      <w:pPr>
        <w:pStyle w:val="Estilo1"/>
        <w:rPr>
          <w:lang w:val="es-CO"/>
        </w:rPr>
      </w:pPr>
      <w:r w:rsidRPr="00823DBF">
        <w:rPr>
          <w:lang w:val="es-CO"/>
        </w:rPr>
        <w:t>La investigación resalta la importancia de los patrones de diseño en el desarrollo de software. Sólo un 35% de los patrones de la "</w:t>
      </w:r>
      <w:proofErr w:type="spellStart"/>
      <w:r w:rsidRPr="00823DBF">
        <w:rPr>
          <w:lang w:val="es-CO"/>
        </w:rPr>
        <w:t>Gang</w:t>
      </w:r>
      <w:proofErr w:type="spellEnd"/>
      <w:r w:rsidRPr="00823DBF">
        <w:rPr>
          <w:lang w:val="es-CO"/>
        </w:rPr>
        <w:t xml:space="preserve"> </w:t>
      </w:r>
      <w:proofErr w:type="spellStart"/>
      <w:r w:rsidRPr="00823DBF">
        <w:rPr>
          <w:lang w:val="es-CO"/>
        </w:rPr>
        <w:t>of</w:t>
      </w:r>
      <w:proofErr w:type="spellEnd"/>
      <w:r w:rsidRPr="00823DBF">
        <w:rPr>
          <w:lang w:val="es-CO"/>
        </w:rPr>
        <w:t xml:space="preserve"> </w:t>
      </w:r>
      <w:proofErr w:type="spellStart"/>
      <w:r w:rsidRPr="00823DBF">
        <w:rPr>
          <w:lang w:val="es-CO"/>
        </w:rPr>
        <w:t>Four</w:t>
      </w:r>
      <w:proofErr w:type="spellEnd"/>
      <w:r w:rsidRPr="00823DBF">
        <w:rPr>
          <w:lang w:val="es-CO"/>
        </w:rPr>
        <w:t xml:space="preserve">" se aplican debido al desconocimiento. El 47% de los proyectos no cumplen con los estándares, mostrando fallas en la cultura de calidad. Patrones como </w:t>
      </w:r>
      <w:proofErr w:type="spellStart"/>
      <w:r w:rsidRPr="00823DBF">
        <w:rPr>
          <w:lang w:val="es-CO"/>
        </w:rPr>
        <w:t>Singleton</w:t>
      </w:r>
      <w:proofErr w:type="spellEnd"/>
      <w:r w:rsidRPr="00823DBF">
        <w:rPr>
          <w:lang w:val="es-CO"/>
        </w:rPr>
        <w:t xml:space="preserve"> y Factory </w:t>
      </w:r>
      <w:proofErr w:type="spellStart"/>
      <w:r w:rsidRPr="00823DBF">
        <w:rPr>
          <w:lang w:val="es-CO"/>
        </w:rPr>
        <w:t>method</w:t>
      </w:r>
      <w:proofErr w:type="spellEnd"/>
      <w:r w:rsidRPr="00823DBF">
        <w:rPr>
          <w:lang w:val="es-CO"/>
        </w:rPr>
        <w:t xml:space="preserve"> son </w:t>
      </w:r>
      <w:proofErr w:type="gramStart"/>
      <w:r w:rsidRPr="00823DBF">
        <w:rPr>
          <w:lang w:val="es-CO"/>
        </w:rPr>
        <w:t>conocidos</w:t>
      </w:r>
      <w:proofErr w:type="gramEnd"/>
      <w:r w:rsidRPr="00823DBF">
        <w:rPr>
          <w:lang w:val="es-CO"/>
        </w:rPr>
        <w:t xml:space="preserve"> pero requieren formación práctica para un correcto acceso. Su aplicación conduce a soluciones más eficientes y de mayor calidad.</w:t>
      </w:r>
    </w:p>
    <w:p w14:paraId="13DEC789" w14:textId="4B8FDAA7" w:rsidR="00823DBF" w:rsidRPr="00823DBF" w:rsidRDefault="00823DBF" w:rsidP="00823DBF">
      <w:pPr>
        <w:pStyle w:val="Estilo1"/>
        <w:rPr>
          <w:lang w:val="es-CO"/>
        </w:rPr>
      </w:pPr>
    </w:p>
    <w:p w14:paraId="649990E2" w14:textId="77777777" w:rsidR="00823DBF" w:rsidRPr="00823DBF" w:rsidRDefault="00823DBF" w:rsidP="00823DBF">
      <w:pPr>
        <w:pStyle w:val="Estilo1"/>
        <w:rPr>
          <w:lang w:val="es-CO"/>
        </w:rPr>
      </w:pPr>
    </w:p>
    <w:p w14:paraId="72581E31" w14:textId="77777777" w:rsidR="00823DBF" w:rsidRPr="00823DBF" w:rsidRDefault="00823DBF" w:rsidP="00823DBF">
      <w:pPr>
        <w:pStyle w:val="Estilo1"/>
        <w:rPr>
          <w:lang w:val="es-CO"/>
        </w:rPr>
      </w:pPr>
    </w:p>
    <w:p w14:paraId="398B33D0" w14:textId="77777777" w:rsidR="00823DBF" w:rsidRPr="00823DBF" w:rsidRDefault="00823DBF" w:rsidP="00823DBF">
      <w:pPr>
        <w:pStyle w:val="Estilo1"/>
        <w:rPr>
          <w:lang w:val="es-CO"/>
        </w:rPr>
      </w:pPr>
    </w:p>
    <w:p w14:paraId="2C4F8FB3" w14:textId="77777777" w:rsidR="00823DBF" w:rsidRPr="00823DBF" w:rsidRDefault="00823DBF" w:rsidP="00823DBF">
      <w:pPr>
        <w:pStyle w:val="Estilo1"/>
        <w:rPr>
          <w:lang w:val="es-CO"/>
        </w:rPr>
      </w:pPr>
    </w:p>
    <w:p w14:paraId="03489767" w14:textId="7371CA76" w:rsidR="00823DBF" w:rsidRDefault="00823DBF" w:rsidP="00EB683A">
      <w:pPr>
        <w:rPr>
          <w:sz w:val="40"/>
          <w:szCs w:val="40"/>
          <w:lang w:val="es-CO"/>
        </w:rPr>
      </w:pPr>
      <w:r w:rsidRPr="00EB683A">
        <w:rPr>
          <w:sz w:val="40"/>
          <w:szCs w:val="40"/>
          <w:lang w:val="es-CO"/>
        </w:rPr>
        <w:t>Articulo 1</w:t>
      </w:r>
      <w:r w:rsidR="00EB683A">
        <w:rPr>
          <w:sz w:val="40"/>
          <w:szCs w:val="40"/>
          <w:lang w:val="es-CO"/>
        </w:rPr>
        <w:t>8</w:t>
      </w:r>
      <w:r w:rsidRPr="00EB683A">
        <w:rPr>
          <w:sz w:val="40"/>
          <w:szCs w:val="40"/>
          <w:lang w:val="es-CO"/>
        </w:rPr>
        <w:t xml:space="preserve"> - Análisis de patrones </w:t>
      </w:r>
      <w:proofErr w:type="spellStart"/>
      <w:r w:rsidRPr="00EB683A">
        <w:rPr>
          <w:sz w:val="40"/>
          <w:szCs w:val="40"/>
          <w:lang w:val="es-CO"/>
        </w:rPr>
        <w:t>GoF</w:t>
      </w:r>
      <w:proofErr w:type="spellEnd"/>
      <w:r w:rsidRPr="00EB683A">
        <w:rPr>
          <w:sz w:val="40"/>
          <w:szCs w:val="40"/>
          <w:lang w:val="es-CO"/>
        </w:rPr>
        <w:t xml:space="preserve"> (</w:t>
      </w:r>
      <w:proofErr w:type="spellStart"/>
      <w:r w:rsidRPr="00EB683A">
        <w:rPr>
          <w:sz w:val="40"/>
          <w:szCs w:val="40"/>
          <w:lang w:val="es-CO"/>
        </w:rPr>
        <w:t>The</w:t>
      </w:r>
      <w:proofErr w:type="spellEnd"/>
      <w:r w:rsidRPr="00EB683A">
        <w:rPr>
          <w:sz w:val="40"/>
          <w:szCs w:val="40"/>
          <w:lang w:val="es-CO"/>
        </w:rPr>
        <w:t xml:space="preserve"> </w:t>
      </w:r>
      <w:proofErr w:type="spellStart"/>
      <w:r w:rsidRPr="00EB683A">
        <w:rPr>
          <w:sz w:val="40"/>
          <w:szCs w:val="40"/>
          <w:lang w:val="es-CO"/>
        </w:rPr>
        <w:t>Gang</w:t>
      </w:r>
      <w:proofErr w:type="spellEnd"/>
      <w:r w:rsidRPr="00EB683A">
        <w:rPr>
          <w:sz w:val="40"/>
          <w:szCs w:val="40"/>
          <w:lang w:val="es-CO"/>
        </w:rPr>
        <w:t xml:space="preserve"> </w:t>
      </w:r>
      <w:proofErr w:type="spellStart"/>
      <w:r w:rsidRPr="00EB683A">
        <w:rPr>
          <w:sz w:val="40"/>
          <w:szCs w:val="40"/>
          <w:lang w:val="es-CO"/>
        </w:rPr>
        <w:t>of</w:t>
      </w:r>
      <w:proofErr w:type="spellEnd"/>
      <w:r w:rsidRPr="00EB683A">
        <w:rPr>
          <w:sz w:val="40"/>
          <w:szCs w:val="40"/>
          <w:lang w:val="es-CO"/>
        </w:rPr>
        <w:t xml:space="preserve"> </w:t>
      </w:r>
      <w:proofErr w:type="spellStart"/>
      <w:r w:rsidRPr="00EB683A">
        <w:rPr>
          <w:sz w:val="40"/>
          <w:szCs w:val="40"/>
          <w:lang w:val="es-CO"/>
        </w:rPr>
        <w:t>Four</w:t>
      </w:r>
      <w:proofErr w:type="spellEnd"/>
      <w:r w:rsidRPr="00EB683A">
        <w:rPr>
          <w:sz w:val="40"/>
          <w:szCs w:val="40"/>
          <w:lang w:val="es-CO"/>
        </w:rPr>
        <w:t>) en el artefacto de procesos de desarrollo orientados a la web.</w:t>
      </w:r>
    </w:p>
    <w:p w14:paraId="087B212B" w14:textId="77777777" w:rsidR="00EB683A" w:rsidRPr="00EB683A" w:rsidRDefault="00EB683A" w:rsidP="00EB683A">
      <w:pPr>
        <w:rPr>
          <w:sz w:val="40"/>
          <w:szCs w:val="40"/>
          <w:lang w:val="es-CO"/>
        </w:rPr>
      </w:pPr>
    </w:p>
    <w:p w14:paraId="12E507F0" w14:textId="77777777" w:rsidR="00823DBF" w:rsidRPr="00823DBF" w:rsidRDefault="00823DBF" w:rsidP="00823DBF">
      <w:pPr>
        <w:pStyle w:val="Estilo1"/>
        <w:rPr>
          <w:lang w:val="es-CO"/>
        </w:rPr>
      </w:pPr>
      <w:r w:rsidRPr="00823DBF">
        <w:rPr>
          <w:lang w:val="es-CO"/>
        </w:rPr>
        <w:t>El estudio examina la aplicación de criterios en 50 proyectos de desarrollo de software, resultando en la eliminación del 14% de aquellos que no cumplían los estándares requeridos. De los 36 proyectos restantes, se identificaron patrones de diseño de la "</w:t>
      </w:r>
      <w:proofErr w:type="spellStart"/>
      <w:r w:rsidRPr="00823DBF">
        <w:rPr>
          <w:lang w:val="es-CO"/>
        </w:rPr>
        <w:t>Gang</w:t>
      </w:r>
      <w:proofErr w:type="spellEnd"/>
      <w:r w:rsidRPr="00823DBF">
        <w:rPr>
          <w:lang w:val="es-CO"/>
        </w:rPr>
        <w:t xml:space="preserve"> </w:t>
      </w:r>
      <w:proofErr w:type="spellStart"/>
      <w:r w:rsidRPr="00823DBF">
        <w:rPr>
          <w:lang w:val="es-CO"/>
        </w:rPr>
        <w:t>of</w:t>
      </w:r>
      <w:proofErr w:type="spellEnd"/>
      <w:r w:rsidRPr="00823DBF">
        <w:rPr>
          <w:lang w:val="es-CO"/>
        </w:rPr>
        <w:t xml:space="preserve"> </w:t>
      </w:r>
      <w:proofErr w:type="spellStart"/>
      <w:r w:rsidRPr="00823DBF">
        <w:rPr>
          <w:lang w:val="es-CO"/>
        </w:rPr>
        <w:t>Four</w:t>
      </w:r>
      <w:proofErr w:type="spellEnd"/>
      <w:r w:rsidRPr="00823DBF">
        <w:rPr>
          <w:lang w:val="es-CO"/>
        </w:rPr>
        <w:t>" (</w:t>
      </w:r>
      <w:proofErr w:type="spellStart"/>
      <w:r w:rsidRPr="00823DBF">
        <w:rPr>
          <w:lang w:val="es-CO"/>
        </w:rPr>
        <w:t>GoF</w:t>
      </w:r>
      <w:proofErr w:type="spellEnd"/>
      <w:r w:rsidRPr="00823DBF">
        <w:rPr>
          <w:lang w:val="es-CO"/>
        </w:rPr>
        <w:t xml:space="preserve">). Entre los patrones creacionales, el </w:t>
      </w:r>
      <w:proofErr w:type="spellStart"/>
      <w:r w:rsidRPr="00823DBF">
        <w:rPr>
          <w:lang w:val="es-CO"/>
        </w:rPr>
        <w:t>Singleton</w:t>
      </w:r>
      <w:proofErr w:type="spellEnd"/>
      <w:r w:rsidRPr="00823DBF">
        <w:rPr>
          <w:lang w:val="es-CO"/>
        </w:rPr>
        <w:t xml:space="preserve"> se observó en un 67% de los casos y el Factory </w:t>
      </w:r>
      <w:proofErr w:type="spellStart"/>
      <w:r w:rsidRPr="00823DBF">
        <w:rPr>
          <w:lang w:val="es-CO"/>
        </w:rPr>
        <w:t>Method</w:t>
      </w:r>
      <w:proofErr w:type="spellEnd"/>
      <w:r w:rsidRPr="00823DBF">
        <w:rPr>
          <w:lang w:val="es-CO"/>
        </w:rPr>
        <w:t xml:space="preserve"> en un 50%. En los patrones estructurales, el </w:t>
      </w:r>
      <w:proofErr w:type="spellStart"/>
      <w:r w:rsidRPr="00823DBF">
        <w:rPr>
          <w:lang w:val="es-CO"/>
        </w:rPr>
        <w:t>Decorator</w:t>
      </w:r>
      <w:proofErr w:type="spellEnd"/>
      <w:r w:rsidRPr="00823DBF">
        <w:rPr>
          <w:lang w:val="es-CO"/>
        </w:rPr>
        <w:t xml:space="preserve"> se observó en un 70% y el </w:t>
      </w:r>
      <w:proofErr w:type="spellStart"/>
      <w:r w:rsidRPr="00823DBF">
        <w:rPr>
          <w:lang w:val="es-CO"/>
        </w:rPr>
        <w:t>Facade</w:t>
      </w:r>
      <w:proofErr w:type="spellEnd"/>
      <w:r w:rsidRPr="00823DBF">
        <w:rPr>
          <w:lang w:val="es-CO"/>
        </w:rPr>
        <w:t xml:space="preserve"> en un 36%. En cuanto a los patrones de comportamiento, el patrón más común fue el </w:t>
      </w:r>
      <w:proofErr w:type="spellStart"/>
      <w:r w:rsidRPr="00823DBF">
        <w:rPr>
          <w:lang w:val="es-CO"/>
        </w:rPr>
        <w:t>Iterator</w:t>
      </w:r>
      <w:proofErr w:type="spellEnd"/>
      <w:r w:rsidRPr="00823DBF">
        <w:rPr>
          <w:lang w:val="es-CO"/>
        </w:rPr>
        <w:t xml:space="preserve">, presente en un 56% de los proyectos. En total, se reconocieron 8 de los 23 patrones </w:t>
      </w:r>
      <w:proofErr w:type="spellStart"/>
      <w:r w:rsidRPr="00823DBF">
        <w:rPr>
          <w:lang w:val="es-CO"/>
        </w:rPr>
        <w:t>GoF</w:t>
      </w:r>
      <w:proofErr w:type="spellEnd"/>
      <w:r w:rsidRPr="00823DBF">
        <w:rPr>
          <w:lang w:val="es-CO"/>
        </w:rPr>
        <w:t>, lo que representa un 35% de uso.</w:t>
      </w:r>
    </w:p>
    <w:p w14:paraId="776E3A88" w14:textId="77777777" w:rsidR="00823DBF" w:rsidRPr="00823DBF" w:rsidRDefault="00823DBF" w:rsidP="00823DBF">
      <w:pPr>
        <w:pStyle w:val="Estilo1"/>
        <w:rPr>
          <w:lang w:val="es-CO"/>
        </w:rPr>
      </w:pPr>
      <w:r w:rsidRPr="00823DBF">
        <w:rPr>
          <w:lang w:val="es-CO"/>
        </w:rPr>
        <w:t xml:space="preserve">A pesar de la prevalencia de los patrones de diseño en la industria, su aplicación es limitada debido a la falta de conocimiento y experiencia. Se propone una metodología </w:t>
      </w:r>
      <w:r w:rsidRPr="00823DBF">
        <w:rPr>
          <w:lang w:val="es-CO"/>
        </w:rPr>
        <w:lastRenderedPageBreak/>
        <w:t>para identificar estos patrones, considerando factores como el número de desarrolladores y el modelo de calidad.</w:t>
      </w:r>
    </w:p>
    <w:p w14:paraId="5AC87B06" w14:textId="77777777" w:rsidR="00823DBF" w:rsidRPr="00823DBF" w:rsidRDefault="00823DBF" w:rsidP="00823DBF">
      <w:pPr>
        <w:pStyle w:val="Estilo1"/>
        <w:rPr>
          <w:lang w:val="es-CO"/>
        </w:rPr>
      </w:pPr>
      <w:r w:rsidRPr="00823DBF">
        <w:rPr>
          <w:lang w:val="es-CO"/>
        </w:rPr>
        <w:t xml:space="preserve">Una encuesta a expertos reveló que solo el 10% utilizó Factory </w:t>
      </w:r>
      <w:proofErr w:type="spellStart"/>
      <w:r w:rsidRPr="00823DBF">
        <w:rPr>
          <w:lang w:val="es-CO"/>
        </w:rPr>
        <w:t>Method</w:t>
      </w:r>
      <w:proofErr w:type="spellEnd"/>
      <w:r w:rsidRPr="00823DBF">
        <w:rPr>
          <w:lang w:val="es-CO"/>
        </w:rPr>
        <w:t xml:space="preserve"> y </w:t>
      </w:r>
      <w:proofErr w:type="spellStart"/>
      <w:r w:rsidRPr="00823DBF">
        <w:rPr>
          <w:lang w:val="es-CO"/>
        </w:rPr>
        <w:t>Singleton</w:t>
      </w:r>
      <w:proofErr w:type="spellEnd"/>
      <w:r w:rsidRPr="00823DBF">
        <w:rPr>
          <w:lang w:val="es-CO"/>
        </w:rPr>
        <w:t xml:space="preserve">, mientras que el 15% utilizó </w:t>
      </w:r>
      <w:proofErr w:type="spellStart"/>
      <w:r w:rsidRPr="00823DBF">
        <w:rPr>
          <w:lang w:val="es-CO"/>
        </w:rPr>
        <w:t>Facade</w:t>
      </w:r>
      <w:proofErr w:type="spellEnd"/>
      <w:r w:rsidRPr="00823DBF">
        <w:rPr>
          <w:lang w:val="es-CO"/>
        </w:rPr>
        <w:t>. Se recomendó crear un catálogo más accesible para facilitar la comprensión y uso de los patrones de diseño, lo que podría mejorar la calidad y eficiencia en el desarrollo de software.</w:t>
      </w:r>
    </w:p>
    <w:p w14:paraId="58248CB0" w14:textId="461B80A5" w:rsidR="00823DBF" w:rsidRDefault="00823DBF" w:rsidP="00823DBF">
      <w:pPr>
        <w:pStyle w:val="Estilo1"/>
        <w:rPr>
          <w:lang w:val="es-CO"/>
        </w:rPr>
      </w:pPr>
      <w:r w:rsidRPr="00823DBF">
        <w:rPr>
          <w:noProof/>
          <w:lang w:val="es-CO"/>
        </w:rPr>
        <w:drawing>
          <wp:inline distT="0" distB="0" distL="0" distR="0" wp14:anchorId="2F2B1734" wp14:editId="65F3694C">
            <wp:extent cx="5610225" cy="2847975"/>
            <wp:effectExtent l="0" t="0" r="9525" b="9525"/>
            <wp:docPr id="1110245871" name="Imagen 29"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8" descr="Diagrama, Esquemático&#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t="7414" b="56723"/>
                    <a:stretch>
                      <a:fillRect/>
                    </a:stretch>
                  </pic:blipFill>
                  <pic:spPr bwMode="auto">
                    <a:xfrm>
                      <a:off x="0" y="0"/>
                      <a:ext cx="5610225" cy="2847975"/>
                    </a:xfrm>
                    <a:prstGeom prst="rect">
                      <a:avLst/>
                    </a:prstGeom>
                    <a:noFill/>
                    <a:ln>
                      <a:noFill/>
                    </a:ln>
                  </pic:spPr>
                </pic:pic>
              </a:graphicData>
            </a:graphic>
          </wp:inline>
        </w:drawing>
      </w:r>
    </w:p>
    <w:p w14:paraId="00941B09" w14:textId="3B41D771" w:rsidR="00EB683A" w:rsidRDefault="00EB683A" w:rsidP="00823DBF">
      <w:pPr>
        <w:pStyle w:val="Estilo1"/>
        <w:rPr>
          <w:lang w:val="es-CO"/>
        </w:rPr>
      </w:pPr>
      <w:r>
        <w:rPr>
          <w:noProof/>
          <w:sz w:val="48"/>
          <w:szCs w:val="40"/>
        </w:rPr>
        <mc:AlternateContent>
          <mc:Choice Requires="wps">
            <w:drawing>
              <wp:anchor distT="0" distB="0" distL="114300" distR="114300" simplePos="0" relativeHeight="251709440" behindDoc="0" locked="0" layoutInCell="1" allowOverlap="1" wp14:anchorId="67F2D101" wp14:editId="69491416">
                <wp:simplePos x="0" y="0"/>
                <wp:positionH relativeFrom="page">
                  <wp:posOffset>13335</wp:posOffset>
                </wp:positionH>
                <wp:positionV relativeFrom="paragraph">
                  <wp:posOffset>247015</wp:posOffset>
                </wp:positionV>
                <wp:extent cx="7546975" cy="1781175"/>
                <wp:effectExtent l="0" t="0" r="0" b="9525"/>
                <wp:wrapTopAndBottom/>
                <wp:docPr id="522681969" name="Rectángulo 522681969"/>
                <wp:cNvGraphicFramePr/>
                <a:graphic xmlns:a="http://schemas.openxmlformats.org/drawingml/2006/main">
                  <a:graphicData uri="http://schemas.microsoft.com/office/word/2010/wordprocessingShape">
                    <wps:wsp>
                      <wps:cNvSpPr/>
                      <wps:spPr>
                        <a:xfrm>
                          <a:off x="0" y="0"/>
                          <a:ext cx="7546975" cy="178117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DDCBA3" w14:textId="77777777" w:rsidR="00EB683A" w:rsidRPr="00D80ECB" w:rsidRDefault="00EB683A" w:rsidP="00EB683A">
                            <w:pPr>
                              <w:rPr>
                                <w:sz w:val="40"/>
                                <w:szCs w:val="32"/>
                                <w:lang w:val="es-CO"/>
                              </w:rPr>
                            </w:pPr>
                            <w:r w:rsidRPr="00D80ECB">
                              <w:rPr>
                                <w:sz w:val="40"/>
                                <w:szCs w:val="32"/>
                                <w:lang w:val="es-CO"/>
                              </w:rPr>
                              <w:t xml:space="preserve">Referencia: </w:t>
                            </w:r>
                          </w:p>
                          <w:p w14:paraId="73D9FBDD" w14:textId="77777777" w:rsidR="00EB683A" w:rsidRPr="00283979" w:rsidRDefault="00EB683A" w:rsidP="00EB683A">
                            <w:pPr>
                              <w:ind w:left="720" w:hanging="720"/>
                              <w:rPr>
                                <w:rStyle w:val="Hipervnculo"/>
                                <w:sz w:val="36"/>
                                <w:szCs w:val="36"/>
                                <w:lang w:val="es-CO" w:eastAsia="es-CO"/>
                              </w:rPr>
                            </w:pPr>
                            <w:r>
                              <w:rPr>
                                <w:sz w:val="36"/>
                                <w:szCs w:val="36"/>
                                <w:lang w:val="es-CO" w:eastAsia="es-CO"/>
                              </w:rPr>
                              <w:fldChar w:fldCharType="begin"/>
                            </w:r>
                            <w:r>
                              <w:rPr>
                                <w:sz w:val="36"/>
                                <w:szCs w:val="36"/>
                                <w:lang w:val="es-CO" w:eastAsia="es-CO"/>
                              </w:rPr>
                              <w:instrText>HYPERLINK "http://dspace.aeipro.com/xmlui/bitstream/handle/123456789/3286/AT07-001_22.pdf?sequence=1&amp;isAllowed=y"</w:instrText>
                            </w:r>
                            <w:r>
                              <w:rPr>
                                <w:sz w:val="36"/>
                                <w:szCs w:val="36"/>
                                <w:lang w:val="es-CO" w:eastAsia="es-CO"/>
                              </w:rPr>
                            </w:r>
                            <w:r>
                              <w:rPr>
                                <w:sz w:val="36"/>
                                <w:szCs w:val="36"/>
                                <w:lang w:val="es-CO" w:eastAsia="es-CO"/>
                              </w:rPr>
                              <w:fldChar w:fldCharType="separate"/>
                            </w:r>
                            <w:r w:rsidRPr="00283979">
                              <w:rPr>
                                <w:rStyle w:val="Hipervnculo"/>
                                <w:sz w:val="36"/>
                                <w:szCs w:val="36"/>
                                <w:lang w:val="es-CO" w:eastAsia="es-CO"/>
                              </w:rPr>
                              <w:t>Análisis comparativo de la herramienta tablero en las metodologías ágiles</w:t>
                            </w:r>
                          </w:p>
                          <w:p w14:paraId="0CA035D0" w14:textId="77777777" w:rsidR="00EB683A" w:rsidRPr="00573B84" w:rsidRDefault="00EB683A" w:rsidP="00EB683A">
                            <w:pPr>
                              <w:ind w:left="720" w:hanging="720"/>
                              <w:rPr>
                                <w:sz w:val="36"/>
                                <w:szCs w:val="36"/>
                                <w:lang w:val="es-CO" w:eastAsia="es-CO"/>
                              </w:rPr>
                            </w:pPr>
                            <w:r w:rsidRPr="00283979">
                              <w:rPr>
                                <w:rStyle w:val="Hipervnculo"/>
                                <w:sz w:val="36"/>
                                <w:szCs w:val="36"/>
                                <w:lang w:val="es-CO" w:eastAsia="es-CO"/>
                              </w:rPr>
                              <w:t xml:space="preserve">Scrum, Kanban y </w:t>
                            </w:r>
                            <w:proofErr w:type="spellStart"/>
                            <w:r w:rsidRPr="00283979">
                              <w:rPr>
                                <w:rStyle w:val="Hipervnculo"/>
                                <w:sz w:val="36"/>
                                <w:szCs w:val="36"/>
                                <w:lang w:val="es-CO" w:eastAsia="es-CO"/>
                              </w:rPr>
                              <w:t>Scrumban</w:t>
                            </w:r>
                            <w:proofErr w:type="spellEnd"/>
                            <w:r w:rsidRPr="00283979">
                              <w:rPr>
                                <w:rStyle w:val="Hipervnculo"/>
                                <w:sz w:val="36"/>
                                <w:szCs w:val="36"/>
                                <w:lang w:val="es-CO" w:eastAsia="es-CO"/>
                              </w:rPr>
                              <w:t xml:space="preserve"> en proyectos de software</w:t>
                            </w:r>
                            <w:r>
                              <w:rPr>
                                <w:sz w:val="36"/>
                                <w:szCs w:val="36"/>
                                <w:lang w:val="es-CO" w:eastAsia="es-CO"/>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F2D101" id="Rectángulo 522681969" o:spid="_x0000_s1046" style="position:absolute;margin-left:1.05pt;margin-top:19.45pt;width:594.25pt;height:140.25pt;z-index:2517094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" fillcolor="#7ad6cf [1945]" stroked="f" strokeweight="2pt">
                <v:textbox>
                  <w:txbxContent>
                    <w:p w14:paraId="4CDDCBA3" w14:textId="77777777" w:rsidR="00EB683A" w:rsidRPr="00D80ECB" w:rsidRDefault="00EB683A" w:rsidP="00EB683A">
                      <w:pPr>
                        <w:rPr>
                          <w:sz w:val="40"/>
                          <w:szCs w:val="32"/>
                          <w:lang w:val="es-CO"/>
                        </w:rPr>
                      </w:pPr>
                      <w:r w:rsidRPr="00D80ECB">
                        <w:rPr>
                          <w:sz w:val="40"/>
                          <w:szCs w:val="32"/>
                          <w:lang w:val="es-CO"/>
                        </w:rPr>
                        <w:t xml:space="preserve">Referencia: </w:t>
                      </w:r>
                    </w:p>
                    <w:p w14:paraId="73D9FBDD" w14:textId="77777777" w:rsidR="00EB683A" w:rsidRPr="00283979" w:rsidRDefault="00EB683A" w:rsidP="00EB683A">
                      <w:pPr>
                        <w:ind w:left="720" w:hanging="720"/>
                        <w:rPr>
                          <w:rStyle w:val="Hipervnculo"/>
                          <w:sz w:val="36"/>
                          <w:szCs w:val="36"/>
                          <w:lang w:val="es-CO" w:eastAsia="es-CO"/>
                        </w:rPr>
                      </w:pPr>
                      <w:r>
                        <w:rPr>
                          <w:sz w:val="36"/>
                          <w:szCs w:val="36"/>
                          <w:lang w:val="es-CO" w:eastAsia="es-CO"/>
                        </w:rPr>
                        <w:fldChar w:fldCharType="begin"/>
                      </w:r>
                      <w:r>
                        <w:rPr>
                          <w:sz w:val="36"/>
                          <w:szCs w:val="36"/>
                          <w:lang w:val="es-CO" w:eastAsia="es-CO"/>
                        </w:rPr>
                        <w:instrText>HYPERLINK "http://dspace.aeipro.com/xmlui/bitstream/handle/123456789/3286/AT07-001_22.pdf?sequence=1&amp;isAllowed=y"</w:instrText>
                      </w:r>
                      <w:r>
                        <w:rPr>
                          <w:sz w:val="36"/>
                          <w:szCs w:val="36"/>
                          <w:lang w:val="es-CO" w:eastAsia="es-CO"/>
                        </w:rPr>
                      </w:r>
                      <w:r>
                        <w:rPr>
                          <w:sz w:val="36"/>
                          <w:szCs w:val="36"/>
                          <w:lang w:val="es-CO" w:eastAsia="es-CO"/>
                        </w:rPr>
                        <w:fldChar w:fldCharType="separate"/>
                      </w:r>
                      <w:r w:rsidRPr="00283979">
                        <w:rPr>
                          <w:rStyle w:val="Hipervnculo"/>
                          <w:sz w:val="36"/>
                          <w:szCs w:val="36"/>
                          <w:lang w:val="es-CO" w:eastAsia="es-CO"/>
                        </w:rPr>
                        <w:t>Análisis comparativo de la herramienta tablero en las metodologías ágiles</w:t>
                      </w:r>
                    </w:p>
                    <w:p w14:paraId="0CA035D0" w14:textId="77777777" w:rsidR="00EB683A" w:rsidRPr="00573B84" w:rsidRDefault="00EB683A" w:rsidP="00EB683A">
                      <w:pPr>
                        <w:ind w:left="720" w:hanging="720"/>
                        <w:rPr>
                          <w:sz w:val="36"/>
                          <w:szCs w:val="36"/>
                          <w:lang w:val="es-CO" w:eastAsia="es-CO"/>
                        </w:rPr>
                      </w:pPr>
                      <w:r w:rsidRPr="00283979">
                        <w:rPr>
                          <w:rStyle w:val="Hipervnculo"/>
                          <w:sz w:val="36"/>
                          <w:szCs w:val="36"/>
                          <w:lang w:val="es-CO" w:eastAsia="es-CO"/>
                        </w:rPr>
                        <w:t xml:space="preserve">Scrum, Kanban y </w:t>
                      </w:r>
                      <w:proofErr w:type="spellStart"/>
                      <w:r w:rsidRPr="00283979">
                        <w:rPr>
                          <w:rStyle w:val="Hipervnculo"/>
                          <w:sz w:val="36"/>
                          <w:szCs w:val="36"/>
                          <w:lang w:val="es-CO" w:eastAsia="es-CO"/>
                        </w:rPr>
                        <w:t>Scrumban</w:t>
                      </w:r>
                      <w:proofErr w:type="spellEnd"/>
                      <w:r w:rsidRPr="00283979">
                        <w:rPr>
                          <w:rStyle w:val="Hipervnculo"/>
                          <w:sz w:val="36"/>
                          <w:szCs w:val="36"/>
                          <w:lang w:val="es-CO" w:eastAsia="es-CO"/>
                        </w:rPr>
                        <w:t xml:space="preserve"> en proyectos de software</w:t>
                      </w:r>
                      <w:r>
                        <w:rPr>
                          <w:sz w:val="36"/>
                          <w:szCs w:val="36"/>
                          <w:lang w:val="es-CO" w:eastAsia="es-CO"/>
                        </w:rPr>
                        <w:fldChar w:fldCharType="end"/>
                      </w:r>
                    </w:p>
                  </w:txbxContent>
                </v:textbox>
                <w10:wrap type="topAndBottom" anchorx="page"/>
              </v:rect>
            </w:pict>
          </mc:Fallback>
        </mc:AlternateContent>
      </w:r>
    </w:p>
    <w:p w14:paraId="7927F842" w14:textId="77777777" w:rsidR="00EB683A" w:rsidRPr="00823DBF" w:rsidRDefault="00EB683A" w:rsidP="00823DBF">
      <w:pPr>
        <w:pStyle w:val="Estilo1"/>
        <w:rPr>
          <w:lang w:val="es-CO"/>
        </w:rPr>
      </w:pPr>
    </w:p>
    <w:p w14:paraId="7C3DAC90" w14:textId="22D600D8" w:rsidR="00EB683A" w:rsidRPr="00EB683A" w:rsidRDefault="00EB683A" w:rsidP="00EB683A">
      <w:pPr>
        <w:rPr>
          <w:sz w:val="40"/>
          <w:szCs w:val="40"/>
          <w:lang w:val="es-CO"/>
        </w:rPr>
      </w:pPr>
      <w:r>
        <w:rPr>
          <w:sz w:val="40"/>
          <w:szCs w:val="40"/>
          <w:lang w:val="es-CO"/>
        </w:rPr>
        <w:t>R</w:t>
      </w:r>
      <w:r w:rsidRPr="00EB683A">
        <w:rPr>
          <w:sz w:val="40"/>
          <w:szCs w:val="40"/>
          <w:lang w:val="es-CO"/>
        </w:rPr>
        <w:t>eflexión</w:t>
      </w:r>
      <w:r w:rsidR="00823DBF" w:rsidRPr="00EB683A">
        <w:rPr>
          <w:sz w:val="40"/>
          <w:szCs w:val="40"/>
          <w:lang w:val="es-CO"/>
        </w:rPr>
        <w:t>:</w:t>
      </w:r>
    </w:p>
    <w:p w14:paraId="0D363147" w14:textId="23931FE3" w:rsidR="00823DBF" w:rsidRPr="00823DBF" w:rsidRDefault="00823DBF" w:rsidP="00823DBF">
      <w:pPr>
        <w:pStyle w:val="Estilo1"/>
        <w:rPr>
          <w:lang w:val="es-CO"/>
        </w:rPr>
      </w:pPr>
      <w:r w:rsidRPr="00823DBF">
        <w:rPr>
          <w:lang w:val="es-CO"/>
        </w:rPr>
        <w:t>Este análisis resalta la importancia de los patrones de diseño como herramientas esenciales para enfrentar problemas comunes en el desarrollo de software, promoviendo la reutilización y evitando la duplicación de código. Al comparar distintos patrones y sus características, se evidenció que no existe una solución única, sino que la selección depende del contexto y los objetivos específicos del proyecto.</w:t>
      </w:r>
    </w:p>
    <w:p w14:paraId="730D3580" w14:textId="77777777" w:rsidR="00823DBF" w:rsidRPr="00823DBF" w:rsidRDefault="00823DBF" w:rsidP="00823DBF">
      <w:pPr>
        <w:pStyle w:val="Estilo1"/>
        <w:rPr>
          <w:lang w:val="es-CO"/>
        </w:rPr>
      </w:pPr>
    </w:p>
    <w:p w14:paraId="5CCA5EFE" w14:textId="77777777" w:rsidR="00823DBF" w:rsidRPr="00823DBF" w:rsidRDefault="00823DBF" w:rsidP="00823DBF">
      <w:pPr>
        <w:pStyle w:val="Estilo1"/>
        <w:rPr>
          <w:lang w:val="es-CO"/>
        </w:rPr>
      </w:pPr>
    </w:p>
    <w:p w14:paraId="5AAB1AE7" w14:textId="77777777" w:rsidR="00823DBF" w:rsidRPr="00823DBF" w:rsidRDefault="00823DBF" w:rsidP="00823DBF">
      <w:pPr>
        <w:pStyle w:val="Estilo1"/>
        <w:rPr>
          <w:lang w:val="es-CO"/>
        </w:rPr>
      </w:pPr>
    </w:p>
    <w:p w14:paraId="7133E795" w14:textId="77777777" w:rsidR="00823DBF" w:rsidRPr="00823DBF" w:rsidRDefault="00823DBF" w:rsidP="00823DBF">
      <w:pPr>
        <w:pStyle w:val="Estilo1"/>
        <w:rPr>
          <w:lang w:val="es-CO"/>
        </w:rPr>
      </w:pPr>
    </w:p>
    <w:p w14:paraId="6F482CE5" w14:textId="77777777" w:rsidR="00823DBF" w:rsidRPr="00823DBF" w:rsidRDefault="00823DBF" w:rsidP="00823DBF">
      <w:pPr>
        <w:pStyle w:val="Estilo1"/>
        <w:rPr>
          <w:lang w:val="es-CO"/>
        </w:rPr>
      </w:pPr>
    </w:p>
    <w:p w14:paraId="3EEF5171" w14:textId="77777777" w:rsidR="00823DBF" w:rsidRPr="00823DBF" w:rsidRDefault="00823DBF" w:rsidP="00823DBF">
      <w:pPr>
        <w:pStyle w:val="Estilo1"/>
        <w:rPr>
          <w:lang w:val="es-CO"/>
        </w:rPr>
      </w:pPr>
    </w:p>
    <w:p w14:paraId="7E142673" w14:textId="77777777" w:rsidR="00823DBF" w:rsidRPr="00823DBF" w:rsidRDefault="00823DBF" w:rsidP="00823DBF">
      <w:pPr>
        <w:pStyle w:val="Estilo1"/>
        <w:rPr>
          <w:lang w:val="es-CO"/>
        </w:rPr>
      </w:pPr>
    </w:p>
    <w:p w14:paraId="66141824" w14:textId="77777777" w:rsidR="00823DBF" w:rsidRPr="00823DBF" w:rsidRDefault="00823DBF" w:rsidP="00823DBF">
      <w:pPr>
        <w:pStyle w:val="Estilo1"/>
        <w:rPr>
          <w:lang w:val="es-CO"/>
        </w:rPr>
      </w:pPr>
    </w:p>
    <w:p w14:paraId="2BEEFB6A" w14:textId="77777777" w:rsidR="00823DBF" w:rsidRPr="00823DBF" w:rsidRDefault="00823DBF" w:rsidP="00823DBF">
      <w:pPr>
        <w:pStyle w:val="Estilo1"/>
        <w:rPr>
          <w:lang w:val="es-CO"/>
        </w:rPr>
      </w:pPr>
    </w:p>
    <w:p w14:paraId="0A2FDF49" w14:textId="77777777" w:rsidR="00823DBF" w:rsidRPr="00823DBF" w:rsidRDefault="00823DBF" w:rsidP="00823DBF">
      <w:pPr>
        <w:pStyle w:val="Estilo1"/>
        <w:rPr>
          <w:lang w:val="es-CO"/>
        </w:rPr>
      </w:pPr>
    </w:p>
    <w:p w14:paraId="6995BBD3" w14:textId="77777777" w:rsidR="00823DBF" w:rsidRPr="00823DBF" w:rsidRDefault="00823DBF" w:rsidP="00823DBF">
      <w:pPr>
        <w:pStyle w:val="Estilo1"/>
        <w:rPr>
          <w:lang w:val="es-CO"/>
        </w:rPr>
      </w:pPr>
    </w:p>
    <w:p w14:paraId="3053725B" w14:textId="77777777" w:rsidR="00823DBF" w:rsidRPr="00823DBF" w:rsidRDefault="00823DBF" w:rsidP="00823DBF">
      <w:pPr>
        <w:pStyle w:val="Estilo1"/>
        <w:rPr>
          <w:lang w:val="es-CO"/>
        </w:rPr>
      </w:pPr>
    </w:p>
    <w:p w14:paraId="0C56EBB2" w14:textId="77777777" w:rsidR="00823DBF" w:rsidRPr="00823DBF" w:rsidRDefault="00823DBF" w:rsidP="00823DBF">
      <w:pPr>
        <w:pStyle w:val="Estilo1"/>
        <w:rPr>
          <w:lang w:val="es-CO"/>
        </w:rPr>
      </w:pPr>
    </w:p>
    <w:p w14:paraId="7D9CCEF2" w14:textId="77777777" w:rsidR="00823DBF" w:rsidRPr="00823DBF" w:rsidRDefault="00823DBF" w:rsidP="00823DBF">
      <w:pPr>
        <w:pStyle w:val="Estilo1"/>
        <w:rPr>
          <w:lang w:val="es-CO"/>
        </w:rPr>
      </w:pPr>
    </w:p>
    <w:p w14:paraId="03BC1E77" w14:textId="77777777" w:rsidR="00823DBF" w:rsidRPr="00823DBF" w:rsidRDefault="00823DBF" w:rsidP="00823DBF">
      <w:pPr>
        <w:pStyle w:val="Estilo1"/>
        <w:rPr>
          <w:lang w:val="es-CO"/>
        </w:rPr>
      </w:pPr>
    </w:p>
    <w:p w14:paraId="62E97B24" w14:textId="77777777" w:rsidR="00823DBF" w:rsidRPr="00823DBF" w:rsidRDefault="00823DBF" w:rsidP="00823DBF">
      <w:pPr>
        <w:pStyle w:val="Estilo1"/>
        <w:rPr>
          <w:lang w:val="es-CO"/>
        </w:rPr>
      </w:pPr>
    </w:p>
    <w:p w14:paraId="322611F5" w14:textId="77777777" w:rsidR="00823DBF" w:rsidRPr="00823DBF" w:rsidRDefault="00823DBF" w:rsidP="00823DBF">
      <w:pPr>
        <w:pStyle w:val="Estilo1"/>
        <w:rPr>
          <w:lang w:val="es-CO"/>
        </w:rPr>
      </w:pPr>
    </w:p>
    <w:p w14:paraId="798BC3D6" w14:textId="77777777" w:rsidR="00823DBF" w:rsidRPr="00823DBF" w:rsidRDefault="00823DBF" w:rsidP="00823DBF">
      <w:pPr>
        <w:pStyle w:val="Estilo1"/>
        <w:rPr>
          <w:lang w:val="es-CO"/>
        </w:rPr>
      </w:pPr>
    </w:p>
    <w:p w14:paraId="01E4CECC" w14:textId="77777777" w:rsidR="00823DBF" w:rsidRPr="00823DBF" w:rsidRDefault="00823DBF" w:rsidP="00823DBF">
      <w:pPr>
        <w:pStyle w:val="Estilo1"/>
        <w:rPr>
          <w:lang w:val="es-CO"/>
        </w:rPr>
      </w:pPr>
    </w:p>
    <w:p w14:paraId="41DE2ADF" w14:textId="77777777" w:rsidR="00823DBF" w:rsidRPr="00823DBF" w:rsidRDefault="00823DBF" w:rsidP="00823DBF">
      <w:pPr>
        <w:pStyle w:val="Estilo1"/>
        <w:rPr>
          <w:lang w:val="es-CO"/>
        </w:rPr>
      </w:pPr>
    </w:p>
    <w:p w14:paraId="031F80CA" w14:textId="77777777" w:rsidR="00823DBF" w:rsidRPr="00823DBF" w:rsidRDefault="00823DBF" w:rsidP="00823DBF">
      <w:pPr>
        <w:pStyle w:val="Estilo1"/>
        <w:rPr>
          <w:lang w:val="es-CO"/>
        </w:rPr>
      </w:pPr>
    </w:p>
    <w:p w14:paraId="6A9C6C58" w14:textId="5C1F39F2" w:rsidR="00823DBF" w:rsidRPr="00EB683A" w:rsidRDefault="00823DBF" w:rsidP="00EB683A">
      <w:pPr>
        <w:rPr>
          <w:sz w:val="40"/>
          <w:szCs w:val="40"/>
          <w:lang w:val="es-CO"/>
        </w:rPr>
      </w:pPr>
      <w:r w:rsidRPr="00EB683A">
        <w:rPr>
          <w:sz w:val="40"/>
          <w:szCs w:val="40"/>
          <w:lang w:val="es-CO"/>
        </w:rPr>
        <w:t>Articulo 1</w:t>
      </w:r>
      <w:r w:rsidR="00EB683A">
        <w:rPr>
          <w:sz w:val="40"/>
          <w:szCs w:val="40"/>
          <w:lang w:val="es-CO"/>
        </w:rPr>
        <w:t>9</w:t>
      </w:r>
      <w:r w:rsidR="00EB683A" w:rsidRPr="00EB683A">
        <w:rPr>
          <w:sz w:val="40"/>
          <w:szCs w:val="40"/>
          <w:lang w:val="es-CO"/>
        </w:rPr>
        <w:t xml:space="preserve"> -</w:t>
      </w:r>
      <w:r w:rsidRPr="00EB683A">
        <w:rPr>
          <w:sz w:val="40"/>
          <w:szCs w:val="40"/>
          <w:lang w:val="es-CO"/>
        </w:rPr>
        <w:t xml:space="preserve"> Análisis Comparativo de patrones de diseño de software</w:t>
      </w:r>
    </w:p>
    <w:p w14:paraId="0DF55732" w14:textId="77777777" w:rsidR="00823DBF" w:rsidRPr="00823DBF" w:rsidRDefault="00823DBF" w:rsidP="00823DBF">
      <w:pPr>
        <w:pStyle w:val="Estilo1"/>
        <w:rPr>
          <w:lang w:val="es-CO"/>
        </w:rPr>
      </w:pPr>
      <w:r w:rsidRPr="00823DBF">
        <w:rPr>
          <w:lang w:val="es-CO"/>
        </w:rPr>
        <w:t xml:space="preserve">El artículo aborda la importancia de los patrones de diseño como soluciones estructurales a problemas comunes en el desarrollo de software. Se destaca su utilidad para evitar la duplicación de código y favorecer la reutilización, lo que contribuye a una mayor eficiencia en el proceso de desarrollo. Se analizaron marcos clave: </w:t>
      </w:r>
      <w:proofErr w:type="spellStart"/>
      <w:r w:rsidRPr="00823DBF">
        <w:rPr>
          <w:lang w:val="es-CO"/>
        </w:rPr>
        <w:t>Template</w:t>
      </w:r>
      <w:proofErr w:type="spellEnd"/>
      <w:r w:rsidRPr="00823DBF">
        <w:rPr>
          <w:lang w:val="es-CO"/>
        </w:rPr>
        <w:t xml:space="preserve"> </w:t>
      </w:r>
      <w:proofErr w:type="spellStart"/>
      <w:r w:rsidRPr="00823DBF">
        <w:rPr>
          <w:lang w:val="es-CO"/>
        </w:rPr>
        <w:t>Method</w:t>
      </w:r>
      <w:proofErr w:type="spellEnd"/>
      <w:r w:rsidRPr="00823DBF">
        <w:rPr>
          <w:lang w:val="es-CO"/>
        </w:rPr>
        <w:t xml:space="preserve">, </w:t>
      </w:r>
      <w:proofErr w:type="spellStart"/>
      <w:r w:rsidRPr="00823DBF">
        <w:rPr>
          <w:lang w:val="es-CO"/>
        </w:rPr>
        <w:t>Model-ViewController</w:t>
      </w:r>
      <w:proofErr w:type="spellEnd"/>
      <w:r w:rsidRPr="00823DBF">
        <w:rPr>
          <w:lang w:val="es-CO"/>
        </w:rPr>
        <w:t xml:space="preserve">, </w:t>
      </w:r>
      <w:proofErr w:type="spellStart"/>
      <w:r w:rsidRPr="00823DBF">
        <w:rPr>
          <w:lang w:val="es-CO"/>
        </w:rPr>
        <w:t>Model</w:t>
      </w:r>
      <w:proofErr w:type="spellEnd"/>
      <w:r w:rsidRPr="00823DBF">
        <w:rPr>
          <w:lang w:val="es-CO"/>
        </w:rPr>
        <w:t>-View-</w:t>
      </w:r>
      <w:proofErr w:type="spellStart"/>
      <w:r w:rsidRPr="00823DBF">
        <w:rPr>
          <w:lang w:val="es-CO"/>
        </w:rPr>
        <w:t>Presenter</w:t>
      </w:r>
      <w:proofErr w:type="spellEnd"/>
      <w:r w:rsidRPr="00823DBF">
        <w:rPr>
          <w:lang w:val="es-CO"/>
        </w:rPr>
        <w:t xml:space="preserve"> (MVP), Front </w:t>
      </w:r>
      <w:proofErr w:type="spellStart"/>
      <w:r w:rsidRPr="00823DBF">
        <w:rPr>
          <w:lang w:val="es-CO"/>
        </w:rPr>
        <w:t>Controller</w:t>
      </w:r>
      <w:proofErr w:type="spellEnd"/>
      <w:r w:rsidRPr="00823DBF">
        <w:rPr>
          <w:lang w:val="es-CO"/>
        </w:rPr>
        <w:t xml:space="preserve"> y </w:t>
      </w:r>
      <w:proofErr w:type="spellStart"/>
      <w:r w:rsidRPr="00823DBF">
        <w:rPr>
          <w:lang w:val="es-CO"/>
        </w:rPr>
        <w:t>Model</w:t>
      </w:r>
      <w:proofErr w:type="spellEnd"/>
      <w:r w:rsidRPr="00823DBF">
        <w:rPr>
          <w:lang w:val="es-CO"/>
        </w:rPr>
        <w:t>-View-</w:t>
      </w:r>
      <w:proofErr w:type="spellStart"/>
      <w:r w:rsidRPr="00823DBF">
        <w:rPr>
          <w:lang w:val="es-CO"/>
        </w:rPr>
        <w:t>ViewModel</w:t>
      </w:r>
      <w:proofErr w:type="spellEnd"/>
      <w:r w:rsidRPr="00823DBF">
        <w:rPr>
          <w:lang w:val="es-CO"/>
        </w:rPr>
        <w:t xml:space="preserve"> (MVVM). Para cada uno, se evaluaron sus componentes, ventajas y desventajas, así como su aplicabilidad en diferentes contextos.</w:t>
      </w:r>
    </w:p>
    <w:p w14:paraId="181EE0E0" w14:textId="77777777" w:rsidR="00823DBF" w:rsidRPr="00823DBF" w:rsidRDefault="00823DBF" w:rsidP="00823DBF">
      <w:pPr>
        <w:pStyle w:val="Estilo1"/>
        <w:rPr>
          <w:lang w:val="es-CO"/>
        </w:rPr>
      </w:pPr>
      <w:r w:rsidRPr="00823DBF">
        <w:rPr>
          <w:lang w:val="es-CO"/>
        </w:rPr>
        <w:t>La investigación resalta que no existe un patrón superior, ya que cada uno cumple un propósito específico y se adapta a diferentes necesidades. Se concluye que los patrones de diseño son fundamentales para mejorar la organización, el mantenimiento y la calidad del código en sistemas de software, al permitir una estructura coherente que facilita su compresión y extensión a lo largo del tiempo. Esta guía comparativa ofrece a los desarrolladores un recurso valioso para seleccionar el patrón que mejor se adapte a los requerimientos de sus proyectos, promoviendo así prácticas de programación de software más efectivas y sostenibles.</w:t>
      </w:r>
    </w:p>
    <w:p w14:paraId="73A59E54" w14:textId="4CE52EA5" w:rsidR="00823DBF" w:rsidRDefault="00823DBF" w:rsidP="00823DBF">
      <w:pPr>
        <w:pStyle w:val="Estilo1"/>
        <w:rPr>
          <w:lang w:val="es-CO"/>
        </w:rPr>
      </w:pPr>
      <w:r w:rsidRPr="00823DBF">
        <w:rPr>
          <w:noProof/>
          <w:lang w:val="es-CO"/>
        </w:rPr>
        <w:lastRenderedPageBreak/>
        <w:drawing>
          <wp:inline distT="0" distB="0" distL="0" distR="0" wp14:anchorId="232600B5" wp14:editId="5AA6D278">
            <wp:extent cx="5610225" cy="2209800"/>
            <wp:effectExtent l="0" t="0" r="9525" b="0"/>
            <wp:docPr id="948966205" name="Imagen 2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6" descr="Texto&#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t="8015" b="64137"/>
                    <a:stretch>
                      <a:fillRect/>
                    </a:stretch>
                  </pic:blipFill>
                  <pic:spPr bwMode="auto">
                    <a:xfrm>
                      <a:off x="0" y="0"/>
                      <a:ext cx="5610225" cy="2209800"/>
                    </a:xfrm>
                    <a:prstGeom prst="rect">
                      <a:avLst/>
                    </a:prstGeom>
                    <a:noFill/>
                    <a:ln>
                      <a:noFill/>
                    </a:ln>
                  </pic:spPr>
                </pic:pic>
              </a:graphicData>
            </a:graphic>
          </wp:inline>
        </w:drawing>
      </w:r>
    </w:p>
    <w:p w14:paraId="28DFABCF" w14:textId="609F5926" w:rsidR="00EB683A" w:rsidRPr="00823DBF" w:rsidRDefault="00EB683A" w:rsidP="00823DBF">
      <w:pPr>
        <w:pStyle w:val="Estilo1"/>
        <w:rPr>
          <w:lang w:val="es-CO"/>
        </w:rPr>
      </w:pPr>
      <w:r>
        <w:rPr>
          <w:noProof/>
          <w:sz w:val="48"/>
          <w:szCs w:val="40"/>
        </w:rPr>
        <mc:AlternateContent>
          <mc:Choice Requires="wps">
            <w:drawing>
              <wp:anchor distT="0" distB="0" distL="114300" distR="114300" simplePos="0" relativeHeight="251711488" behindDoc="0" locked="0" layoutInCell="1" allowOverlap="1" wp14:anchorId="5C2BF0C0" wp14:editId="1CBFEFD0">
                <wp:simplePos x="0" y="0"/>
                <wp:positionH relativeFrom="page">
                  <wp:posOffset>13335</wp:posOffset>
                </wp:positionH>
                <wp:positionV relativeFrom="paragraph">
                  <wp:posOffset>247650</wp:posOffset>
                </wp:positionV>
                <wp:extent cx="7546975" cy="1781175"/>
                <wp:effectExtent l="0" t="0" r="0" b="9525"/>
                <wp:wrapTopAndBottom/>
                <wp:docPr id="643493991" name="Rectángulo 643493991"/>
                <wp:cNvGraphicFramePr/>
                <a:graphic xmlns:a="http://schemas.openxmlformats.org/drawingml/2006/main">
                  <a:graphicData uri="http://schemas.microsoft.com/office/word/2010/wordprocessingShape">
                    <wps:wsp>
                      <wps:cNvSpPr/>
                      <wps:spPr>
                        <a:xfrm>
                          <a:off x="0" y="0"/>
                          <a:ext cx="7546975" cy="178117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CEFA72" w14:textId="77777777" w:rsidR="00EB683A" w:rsidRPr="00D80ECB" w:rsidRDefault="00EB683A" w:rsidP="00EB683A">
                            <w:pPr>
                              <w:rPr>
                                <w:sz w:val="40"/>
                                <w:szCs w:val="32"/>
                                <w:lang w:val="es-CO"/>
                              </w:rPr>
                            </w:pPr>
                            <w:r w:rsidRPr="00D80ECB">
                              <w:rPr>
                                <w:sz w:val="40"/>
                                <w:szCs w:val="32"/>
                                <w:lang w:val="es-CO"/>
                              </w:rPr>
                              <w:t xml:space="preserve">Referencia: </w:t>
                            </w:r>
                          </w:p>
                          <w:p w14:paraId="4A6A9D83" w14:textId="77777777" w:rsidR="00EB683A" w:rsidRPr="00283979" w:rsidRDefault="00EB683A" w:rsidP="00EB683A">
                            <w:pPr>
                              <w:ind w:left="720" w:hanging="720"/>
                              <w:rPr>
                                <w:rStyle w:val="Hipervnculo"/>
                                <w:sz w:val="36"/>
                                <w:szCs w:val="36"/>
                                <w:lang w:val="es-CO" w:eastAsia="es-CO"/>
                              </w:rPr>
                            </w:pPr>
                            <w:r>
                              <w:rPr>
                                <w:sz w:val="36"/>
                                <w:szCs w:val="36"/>
                                <w:lang w:val="es-CO" w:eastAsia="es-CO"/>
                              </w:rPr>
                              <w:fldChar w:fldCharType="begin"/>
                            </w:r>
                            <w:r>
                              <w:rPr>
                                <w:sz w:val="36"/>
                                <w:szCs w:val="36"/>
                                <w:lang w:val="es-CO" w:eastAsia="es-CO"/>
                              </w:rPr>
                              <w:instrText>HYPERLINK "http://dspace.aeipro.com/xmlui/bitstream/handle/123456789/3286/AT07-001_22.pdf?sequence=1&amp;isAllowed=y"</w:instrText>
                            </w:r>
                            <w:r>
                              <w:rPr>
                                <w:sz w:val="36"/>
                                <w:szCs w:val="36"/>
                                <w:lang w:val="es-CO" w:eastAsia="es-CO"/>
                              </w:rPr>
                            </w:r>
                            <w:r>
                              <w:rPr>
                                <w:sz w:val="36"/>
                                <w:szCs w:val="36"/>
                                <w:lang w:val="es-CO" w:eastAsia="es-CO"/>
                              </w:rPr>
                              <w:fldChar w:fldCharType="separate"/>
                            </w:r>
                            <w:r w:rsidRPr="00283979">
                              <w:rPr>
                                <w:rStyle w:val="Hipervnculo"/>
                                <w:sz w:val="36"/>
                                <w:szCs w:val="36"/>
                                <w:lang w:val="es-CO" w:eastAsia="es-CO"/>
                              </w:rPr>
                              <w:t>Análisis comparativo de la herramienta tablero en las metodologías ágiles</w:t>
                            </w:r>
                          </w:p>
                          <w:p w14:paraId="772989F8" w14:textId="77777777" w:rsidR="00EB683A" w:rsidRPr="00573B84" w:rsidRDefault="00EB683A" w:rsidP="00EB683A">
                            <w:pPr>
                              <w:ind w:left="720" w:hanging="720"/>
                              <w:rPr>
                                <w:sz w:val="36"/>
                                <w:szCs w:val="36"/>
                                <w:lang w:val="es-CO" w:eastAsia="es-CO"/>
                              </w:rPr>
                            </w:pPr>
                            <w:r w:rsidRPr="00283979">
                              <w:rPr>
                                <w:rStyle w:val="Hipervnculo"/>
                                <w:sz w:val="36"/>
                                <w:szCs w:val="36"/>
                                <w:lang w:val="es-CO" w:eastAsia="es-CO"/>
                              </w:rPr>
                              <w:t xml:space="preserve">Scrum, Kanban y </w:t>
                            </w:r>
                            <w:proofErr w:type="spellStart"/>
                            <w:r w:rsidRPr="00283979">
                              <w:rPr>
                                <w:rStyle w:val="Hipervnculo"/>
                                <w:sz w:val="36"/>
                                <w:szCs w:val="36"/>
                                <w:lang w:val="es-CO" w:eastAsia="es-CO"/>
                              </w:rPr>
                              <w:t>Scrumban</w:t>
                            </w:r>
                            <w:proofErr w:type="spellEnd"/>
                            <w:r w:rsidRPr="00283979">
                              <w:rPr>
                                <w:rStyle w:val="Hipervnculo"/>
                                <w:sz w:val="36"/>
                                <w:szCs w:val="36"/>
                                <w:lang w:val="es-CO" w:eastAsia="es-CO"/>
                              </w:rPr>
                              <w:t xml:space="preserve"> en proyectos de software</w:t>
                            </w:r>
                            <w:r>
                              <w:rPr>
                                <w:sz w:val="36"/>
                                <w:szCs w:val="36"/>
                                <w:lang w:val="es-CO" w:eastAsia="es-CO"/>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2BF0C0" id="Rectángulo 643493991" o:spid="_x0000_s1047" style="position:absolute;margin-left:1.05pt;margin-top:19.5pt;width:594.25pt;height:140.25pt;z-index:25171148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" fillcolor="#7ad6cf [1945]" stroked="f" strokeweight="2pt">
                <v:textbox>
                  <w:txbxContent>
                    <w:p w14:paraId="27CEFA72" w14:textId="77777777" w:rsidR="00EB683A" w:rsidRPr="00D80ECB" w:rsidRDefault="00EB683A" w:rsidP="00EB683A">
                      <w:pPr>
                        <w:rPr>
                          <w:sz w:val="40"/>
                          <w:szCs w:val="32"/>
                          <w:lang w:val="es-CO"/>
                        </w:rPr>
                      </w:pPr>
                      <w:r w:rsidRPr="00D80ECB">
                        <w:rPr>
                          <w:sz w:val="40"/>
                          <w:szCs w:val="32"/>
                          <w:lang w:val="es-CO"/>
                        </w:rPr>
                        <w:t xml:space="preserve">Referencia: </w:t>
                      </w:r>
                    </w:p>
                    <w:p w14:paraId="4A6A9D83" w14:textId="77777777" w:rsidR="00EB683A" w:rsidRPr="00283979" w:rsidRDefault="00EB683A" w:rsidP="00EB683A">
                      <w:pPr>
                        <w:ind w:left="720" w:hanging="720"/>
                        <w:rPr>
                          <w:rStyle w:val="Hipervnculo"/>
                          <w:sz w:val="36"/>
                          <w:szCs w:val="36"/>
                          <w:lang w:val="es-CO" w:eastAsia="es-CO"/>
                        </w:rPr>
                      </w:pPr>
                      <w:r>
                        <w:rPr>
                          <w:sz w:val="36"/>
                          <w:szCs w:val="36"/>
                          <w:lang w:val="es-CO" w:eastAsia="es-CO"/>
                        </w:rPr>
                        <w:fldChar w:fldCharType="begin"/>
                      </w:r>
                      <w:r>
                        <w:rPr>
                          <w:sz w:val="36"/>
                          <w:szCs w:val="36"/>
                          <w:lang w:val="es-CO" w:eastAsia="es-CO"/>
                        </w:rPr>
                        <w:instrText>HYPERLINK "http://dspace.aeipro.com/xmlui/bitstream/handle/123456789/3286/AT07-001_22.pdf?sequence=1&amp;isAllowed=y"</w:instrText>
                      </w:r>
                      <w:r>
                        <w:rPr>
                          <w:sz w:val="36"/>
                          <w:szCs w:val="36"/>
                          <w:lang w:val="es-CO" w:eastAsia="es-CO"/>
                        </w:rPr>
                      </w:r>
                      <w:r>
                        <w:rPr>
                          <w:sz w:val="36"/>
                          <w:szCs w:val="36"/>
                          <w:lang w:val="es-CO" w:eastAsia="es-CO"/>
                        </w:rPr>
                        <w:fldChar w:fldCharType="separate"/>
                      </w:r>
                      <w:r w:rsidRPr="00283979">
                        <w:rPr>
                          <w:rStyle w:val="Hipervnculo"/>
                          <w:sz w:val="36"/>
                          <w:szCs w:val="36"/>
                          <w:lang w:val="es-CO" w:eastAsia="es-CO"/>
                        </w:rPr>
                        <w:t>Análisis comparativo de la herramienta tablero en las metodologías ágiles</w:t>
                      </w:r>
                    </w:p>
                    <w:p w14:paraId="772989F8" w14:textId="77777777" w:rsidR="00EB683A" w:rsidRPr="00573B84" w:rsidRDefault="00EB683A" w:rsidP="00EB683A">
                      <w:pPr>
                        <w:ind w:left="720" w:hanging="720"/>
                        <w:rPr>
                          <w:sz w:val="36"/>
                          <w:szCs w:val="36"/>
                          <w:lang w:val="es-CO" w:eastAsia="es-CO"/>
                        </w:rPr>
                      </w:pPr>
                      <w:r w:rsidRPr="00283979">
                        <w:rPr>
                          <w:rStyle w:val="Hipervnculo"/>
                          <w:sz w:val="36"/>
                          <w:szCs w:val="36"/>
                          <w:lang w:val="es-CO" w:eastAsia="es-CO"/>
                        </w:rPr>
                        <w:t xml:space="preserve">Scrum, Kanban y </w:t>
                      </w:r>
                      <w:proofErr w:type="spellStart"/>
                      <w:r w:rsidRPr="00283979">
                        <w:rPr>
                          <w:rStyle w:val="Hipervnculo"/>
                          <w:sz w:val="36"/>
                          <w:szCs w:val="36"/>
                          <w:lang w:val="es-CO" w:eastAsia="es-CO"/>
                        </w:rPr>
                        <w:t>Scrumban</w:t>
                      </w:r>
                      <w:proofErr w:type="spellEnd"/>
                      <w:r w:rsidRPr="00283979">
                        <w:rPr>
                          <w:rStyle w:val="Hipervnculo"/>
                          <w:sz w:val="36"/>
                          <w:szCs w:val="36"/>
                          <w:lang w:val="es-CO" w:eastAsia="es-CO"/>
                        </w:rPr>
                        <w:t xml:space="preserve"> en proyectos de software</w:t>
                      </w:r>
                      <w:r>
                        <w:rPr>
                          <w:sz w:val="36"/>
                          <w:szCs w:val="36"/>
                          <w:lang w:val="es-CO" w:eastAsia="es-CO"/>
                        </w:rPr>
                        <w:fldChar w:fldCharType="end"/>
                      </w:r>
                    </w:p>
                  </w:txbxContent>
                </v:textbox>
                <w10:wrap type="topAndBottom" anchorx="page"/>
              </v:rect>
            </w:pict>
          </mc:Fallback>
        </mc:AlternateContent>
      </w:r>
    </w:p>
    <w:p w14:paraId="2516094C" w14:textId="3A94160E" w:rsidR="00EB683A" w:rsidRPr="00EB683A" w:rsidRDefault="00EB683A" w:rsidP="00EB683A">
      <w:pPr>
        <w:rPr>
          <w:sz w:val="40"/>
          <w:szCs w:val="40"/>
          <w:lang w:val="es-CO"/>
        </w:rPr>
      </w:pPr>
      <w:r>
        <w:rPr>
          <w:sz w:val="40"/>
          <w:szCs w:val="40"/>
          <w:lang w:val="es-CO"/>
        </w:rPr>
        <w:t>R</w:t>
      </w:r>
      <w:r w:rsidRPr="00EB683A">
        <w:rPr>
          <w:sz w:val="40"/>
          <w:szCs w:val="40"/>
          <w:lang w:val="es-CO"/>
        </w:rPr>
        <w:t>eflexión</w:t>
      </w:r>
      <w:r w:rsidR="00823DBF" w:rsidRPr="00EB683A">
        <w:rPr>
          <w:sz w:val="40"/>
          <w:szCs w:val="40"/>
          <w:lang w:val="es-CO"/>
        </w:rPr>
        <w:t xml:space="preserve">: </w:t>
      </w:r>
    </w:p>
    <w:p w14:paraId="33B7FC1F" w14:textId="0D984183" w:rsidR="00823DBF" w:rsidRPr="00823DBF" w:rsidRDefault="00823DBF" w:rsidP="00823DBF">
      <w:pPr>
        <w:pStyle w:val="Estilo1"/>
        <w:rPr>
          <w:lang w:val="es-CO"/>
        </w:rPr>
      </w:pPr>
      <w:r w:rsidRPr="00823DBF">
        <w:rPr>
          <w:lang w:val="es-CO"/>
        </w:rPr>
        <w:t>El artículo destaca la importancia de contar con metodologías estructuradas y herramientas que analicen el diseño de arquitecturas de software en entornos complejos como la computación en la nube. La manipulación de un metamodelo y/o una herramienta de apoyo opcional facilitó la estandarización y la correcta aplicación de patrones de diseño, lo que reduce riesgos y mejora la calidad del software. Además, la validación de esas normas asegura que los sistemas implementados sean robustos y efectivos.</w:t>
      </w:r>
    </w:p>
    <w:p w14:paraId="344FF1A0" w14:textId="77777777" w:rsidR="00823DBF" w:rsidRPr="00823DBF" w:rsidRDefault="00823DBF" w:rsidP="00823DBF">
      <w:pPr>
        <w:pStyle w:val="Estilo1"/>
        <w:rPr>
          <w:lang w:val="es-CO"/>
        </w:rPr>
      </w:pPr>
    </w:p>
    <w:p w14:paraId="79F56216" w14:textId="71576DA2" w:rsidR="00823DBF" w:rsidRDefault="00823DBF" w:rsidP="00EB683A">
      <w:pPr>
        <w:rPr>
          <w:sz w:val="40"/>
          <w:szCs w:val="40"/>
          <w:lang w:val="es-CO"/>
        </w:rPr>
      </w:pPr>
      <w:r w:rsidRPr="00EB683A">
        <w:rPr>
          <w:sz w:val="40"/>
          <w:szCs w:val="40"/>
          <w:lang w:val="es-CO"/>
        </w:rPr>
        <w:t>Articulo</w:t>
      </w:r>
      <w:r w:rsidR="00EB683A">
        <w:rPr>
          <w:sz w:val="40"/>
          <w:szCs w:val="40"/>
          <w:lang w:val="es-CO"/>
        </w:rPr>
        <w:t xml:space="preserve"> 20</w:t>
      </w:r>
      <w:r w:rsidR="00EB683A" w:rsidRPr="00EB683A">
        <w:rPr>
          <w:sz w:val="40"/>
          <w:szCs w:val="40"/>
          <w:lang w:val="es-CO"/>
        </w:rPr>
        <w:t xml:space="preserve"> - </w:t>
      </w:r>
      <w:r w:rsidRPr="00EB683A">
        <w:rPr>
          <w:sz w:val="40"/>
          <w:szCs w:val="40"/>
          <w:lang w:val="es-CO"/>
        </w:rPr>
        <w:t>Modelado y valoración de patrones de diseño de arquitectura de software para entornos en la computación de la nube.</w:t>
      </w:r>
    </w:p>
    <w:p w14:paraId="3B2C434E" w14:textId="77777777" w:rsidR="00EB683A" w:rsidRPr="00EB683A" w:rsidRDefault="00EB683A" w:rsidP="00EB683A">
      <w:pPr>
        <w:rPr>
          <w:sz w:val="40"/>
          <w:szCs w:val="40"/>
          <w:lang w:val="es-CO"/>
        </w:rPr>
      </w:pPr>
    </w:p>
    <w:p w14:paraId="55C0D376" w14:textId="77777777" w:rsidR="00823DBF" w:rsidRDefault="00823DBF" w:rsidP="00823DBF">
      <w:pPr>
        <w:pStyle w:val="Estilo1"/>
        <w:rPr>
          <w:lang w:val="es-CO"/>
        </w:rPr>
      </w:pPr>
      <w:r w:rsidRPr="00823DBF">
        <w:rPr>
          <w:lang w:val="es-CO"/>
        </w:rPr>
        <w:t xml:space="preserve">El artículo “Modelado y valoración de patrones de diseño de arquitectura de software para entornos de computación en la nube” presenta un entorno integral para el diseño de arquitectura de software, especialmente en aplicaciones web. Se resalta la importancia de utilizar arquitecturas generales que ofrecen una solución común para </w:t>
      </w:r>
      <w:r w:rsidRPr="00823DBF">
        <w:rPr>
          <w:lang w:val="es-CO"/>
        </w:rPr>
        <w:lastRenderedPageBreak/>
        <w:t>abordar problemas específicos, ayudando a los arquitectos a evitar conflictos por falta de experiencia. El trabajo involucra la identificación de componentes arquitectónicos que integran elementos clave en el diseño, complementado con una herramienta gráfica para la instanciación de estos componentes.</w:t>
      </w:r>
    </w:p>
    <w:p w14:paraId="691AF7A7" w14:textId="77777777" w:rsidR="00EB683A" w:rsidRPr="00823DBF" w:rsidRDefault="00EB683A" w:rsidP="00823DBF">
      <w:pPr>
        <w:pStyle w:val="Estilo1"/>
        <w:rPr>
          <w:lang w:val="es-CO"/>
        </w:rPr>
      </w:pPr>
    </w:p>
    <w:p w14:paraId="617D3E3E" w14:textId="77777777" w:rsidR="00823DBF" w:rsidRDefault="00823DBF" w:rsidP="00823DBF">
      <w:pPr>
        <w:pStyle w:val="Estilo1"/>
        <w:rPr>
          <w:lang w:val="es-CO"/>
        </w:rPr>
      </w:pPr>
      <w:r w:rsidRPr="00823DBF">
        <w:rPr>
          <w:lang w:val="es-CO"/>
        </w:rPr>
        <w:t>Además, se aborda la valoración de patrones de diseño para asegurar su correcta aplicación, lo que contribuye a la calidad del software. Se utiliza el modelo UML para describir diferentes aspectos de la arquitectura, incluyendo su aplicación en la nube y la descomposición en capas. El artículo enfatiza que la experiencia del arquitecto es crucial para seleccionar las instancias adecuadas que cumplan con los requerimientos funcionales y de calidad.</w:t>
      </w:r>
    </w:p>
    <w:p w14:paraId="37976E2F" w14:textId="77777777" w:rsidR="00EB683A" w:rsidRPr="00823DBF" w:rsidRDefault="00EB683A" w:rsidP="00823DBF">
      <w:pPr>
        <w:pStyle w:val="Estilo1"/>
        <w:rPr>
          <w:lang w:val="es-CO"/>
        </w:rPr>
      </w:pPr>
    </w:p>
    <w:p w14:paraId="1CC9AB57" w14:textId="77777777" w:rsidR="00823DBF" w:rsidRPr="00823DBF" w:rsidRDefault="00823DBF" w:rsidP="00823DBF">
      <w:pPr>
        <w:pStyle w:val="Estilo1"/>
        <w:rPr>
          <w:lang w:val="es-CO"/>
        </w:rPr>
      </w:pPr>
      <w:r w:rsidRPr="00823DBF">
        <w:rPr>
          <w:lang w:val="es-CO"/>
        </w:rPr>
        <w:t xml:space="preserve">En </w:t>
      </w:r>
      <w:proofErr w:type="gramStart"/>
      <w:r w:rsidRPr="00823DBF">
        <w:rPr>
          <w:lang w:val="es-CO"/>
        </w:rPr>
        <w:t>conclusión</w:t>
      </w:r>
      <w:proofErr w:type="gramEnd"/>
      <w:r w:rsidRPr="00823DBF">
        <w:rPr>
          <w:lang w:val="es-CO"/>
        </w:rPr>
        <w:t xml:space="preserve"> del autor, el entorno es relevante en el contexto actual de la computación en la nube, donde la complejidad de las aplicaciones web aumenta constantemente. La propuesta de un entorno de diseño que combine un instrumento con herramientas de verificación es una contribución valiosa para crear aplicaciones más robustas y con agilidad.</w:t>
      </w:r>
    </w:p>
    <w:p w14:paraId="7FBEE1C6" w14:textId="0890113D" w:rsidR="00823DBF" w:rsidRDefault="00823DBF" w:rsidP="00823DBF">
      <w:pPr>
        <w:pStyle w:val="Estilo1"/>
        <w:rPr>
          <w:lang w:val="es-CO"/>
        </w:rPr>
      </w:pPr>
      <w:r w:rsidRPr="00823DBF">
        <w:rPr>
          <w:noProof/>
          <w:lang w:val="es-CO"/>
        </w:rPr>
        <w:drawing>
          <wp:inline distT="0" distB="0" distL="0" distR="0" wp14:anchorId="03F5D8EE" wp14:editId="5B4F3423">
            <wp:extent cx="5610225" cy="3800475"/>
            <wp:effectExtent l="0" t="0" r="9525" b="9525"/>
            <wp:docPr id="2083472727" name="Imagen 27"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4" descr="Escala de tiempo&#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t="8214" b="43903"/>
                    <a:stretch>
                      <a:fillRect/>
                    </a:stretch>
                  </pic:blipFill>
                  <pic:spPr bwMode="auto">
                    <a:xfrm>
                      <a:off x="0" y="0"/>
                      <a:ext cx="5610225" cy="3800475"/>
                    </a:xfrm>
                    <a:prstGeom prst="rect">
                      <a:avLst/>
                    </a:prstGeom>
                    <a:noFill/>
                    <a:ln>
                      <a:noFill/>
                    </a:ln>
                  </pic:spPr>
                </pic:pic>
              </a:graphicData>
            </a:graphic>
          </wp:inline>
        </w:drawing>
      </w:r>
    </w:p>
    <w:p w14:paraId="514D1D82" w14:textId="41F53C3D" w:rsidR="00EB683A" w:rsidRPr="00823DBF" w:rsidRDefault="00EB683A" w:rsidP="00823DBF">
      <w:pPr>
        <w:pStyle w:val="Estilo1"/>
        <w:rPr>
          <w:lang w:val="es-CO"/>
        </w:rPr>
      </w:pPr>
      <w:r>
        <w:rPr>
          <w:noProof/>
          <w:sz w:val="48"/>
          <w:szCs w:val="40"/>
        </w:rPr>
        <w:lastRenderedPageBreak/>
        <mc:AlternateContent>
          <mc:Choice Requires="wps">
            <w:drawing>
              <wp:anchor distT="0" distB="0" distL="114300" distR="114300" simplePos="0" relativeHeight="251713536" behindDoc="0" locked="0" layoutInCell="1" allowOverlap="1" wp14:anchorId="7814C9FF" wp14:editId="509633AC">
                <wp:simplePos x="0" y="0"/>
                <wp:positionH relativeFrom="page">
                  <wp:posOffset>13335</wp:posOffset>
                </wp:positionH>
                <wp:positionV relativeFrom="paragraph">
                  <wp:posOffset>257175</wp:posOffset>
                </wp:positionV>
                <wp:extent cx="7546975" cy="1781175"/>
                <wp:effectExtent l="0" t="0" r="0" b="9525"/>
                <wp:wrapTopAndBottom/>
                <wp:docPr id="1474597820" name="Rectángulo 1474597820"/>
                <wp:cNvGraphicFramePr/>
                <a:graphic xmlns:a="http://schemas.openxmlformats.org/drawingml/2006/main">
                  <a:graphicData uri="http://schemas.microsoft.com/office/word/2010/wordprocessingShape">
                    <wps:wsp>
                      <wps:cNvSpPr/>
                      <wps:spPr>
                        <a:xfrm>
                          <a:off x="0" y="0"/>
                          <a:ext cx="7546975" cy="1781175"/>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71D441" w14:textId="77777777" w:rsidR="00EB683A" w:rsidRPr="00D80ECB" w:rsidRDefault="00EB683A" w:rsidP="00EB683A">
                            <w:pPr>
                              <w:rPr>
                                <w:sz w:val="40"/>
                                <w:szCs w:val="32"/>
                                <w:lang w:val="es-CO"/>
                              </w:rPr>
                            </w:pPr>
                            <w:r w:rsidRPr="00D80ECB">
                              <w:rPr>
                                <w:sz w:val="40"/>
                                <w:szCs w:val="32"/>
                                <w:lang w:val="es-CO"/>
                              </w:rPr>
                              <w:t xml:space="preserve">Referencia: </w:t>
                            </w:r>
                          </w:p>
                          <w:p w14:paraId="27E874CB" w14:textId="77777777" w:rsidR="00EB683A" w:rsidRPr="00283979" w:rsidRDefault="00EB683A" w:rsidP="00EB683A">
                            <w:pPr>
                              <w:ind w:left="720" w:hanging="720"/>
                              <w:rPr>
                                <w:rStyle w:val="Hipervnculo"/>
                                <w:sz w:val="36"/>
                                <w:szCs w:val="36"/>
                                <w:lang w:val="es-CO" w:eastAsia="es-CO"/>
                              </w:rPr>
                            </w:pPr>
                            <w:r>
                              <w:rPr>
                                <w:sz w:val="36"/>
                                <w:szCs w:val="36"/>
                                <w:lang w:val="es-CO" w:eastAsia="es-CO"/>
                              </w:rPr>
                              <w:fldChar w:fldCharType="begin"/>
                            </w:r>
                            <w:r>
                              <w:rPr>
                                <w:sz w:val="36"/>
                                <w:szCs w:val="36"/>
                                <w:lang w:val="es-CO" w:eastAsia="es-CO"/>
                              </w:rPr>
                              <w:instrText>HYPERLINK "http://dspace.aeipro.com/xmlui/bitstream/handle/123456789/3286/AT07-001_22.pdf?sequence=1&amp;isAllowed=y"</w:instrText>
                            </w:r>
                            <w:r>
                              <w:rPr>
                                <w:sz w:val="36"/>
                                <w:szCs w:val="36"/>
                                <w:lang w:val="es-CO" w:eastAsia="es-CO"/>
                              </w:rPr>
                            </w:r>
                            <w:r>
                              <w:rPr>
                                <w:sz w:val="36"/>
                                <w:szCs w:val="36"/>
                                <w:lang w:val="es-CO" w:eastAsia="es-CO"/>
                              </w:rPr>
                              <w:fldChar w:fldCharType="separate"/>
                            </w:r>
                            <w:r w:rsidRPr="00283979">
                              <w:rPr>
                                <w:rStyle w:val="Hipervnculo"/>
                                <w:sz w:val="36"/>
                                <w:szCs w:val="36"/>
                                <w:lang w:val="es-CO" w:eastAsia="es-CO"/>
                              </w:rPr>
                              <w:t>Análisis comparativo de la herramienta tablero en las metodologías ágiles</w:t>
                            </w:r>
                          </w:p>
                          <w:p w14:paraId="1BD5458C" w14:textId="77777777" w:rsidR="00EB683A" w:rsidRPr="00573B84" w:rsidRDefault="00EB683A" w:rsidP="00EB683A">
                            <w:pPr>
                              <w:ind w:left="720" w:hanging="720"/>
                              <w:rPr>
                                <w:sz w:val="36"/>
                                <w:szCs w:val="36"/>
                                <w:lang w:val="es-CO" w:eastAsia="es-CO"/>
                              </w:rPr>
                            </w:pPr>
                            <w:r w:rsidRPr="00283979">
                              <w:rPr>
                                <w:rStyle w:val="Hipervnculo"/>
                                <w:sz w:val="36"/>
                                <w:szCs w:val="36"/>
                                <w:lang w:val="es-CO" w:eastAsia="es-CO"/>
                              </w:rPr>
                              <w:t xml:space="preserve">Scrum, Kanban y </w:t>
                            </w:r>
                            <w:proofErr w:type="spellStart"/>
                            <w:r w:rsidRPr="00283979">
                              <w:rPr>
                                <w:rStyle w:val="Hipervnculo"/>
                                <w:sz w:val="36"/>
                                <w:szCs w:val="36"/>
                                <w:lang w:val="es-CO" w:eastAsia="es-CO"/>
                              </w:rPr>
                              <w:t>Scrumban</w:t>
                            </w:r>
                            <w:proofErr w:type="spellEnd"/>
                            <w:r w:rsidRPr="00283979">
                              <w:rPr>
                                <w:rStyle w:val="Hipervnculo"/>
                                <w:sz w:val="36"/>
                                <w:szCs w:val="36"/>
                                <w:lang w:val="es-CO" w:eastAsia="es-CO"/>
                              </w:rPr>
                              <w:t xml:space="preserve"> en proyectos de software</w:t>
                            </w:r>
                            <w:r>
                              <w:rPr>
                                <w:sz w:val="36"/>
                                <w:szCs w:val="36"/>
                                <w:lang w:val="es-CO" w:eastAsia="es-CO"/>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14C9FF" id="Rectángulo 1474597820" o:spid="_x0000_s1048" style="position:absolute;margin-left:1.05pt;margin-top:20.25pt;width:594.25pt;height:140.25pt;z-index:25171353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" fillcolor="#7ad6cf [1945]" stroked="f" strokeweight="2pt">
                <v:textbox>
                  <w:txbxContent>
                    <w:p w14:paraId="1671D441" w14:textId="77777777" w:rsidR="00EB683A" w:rsidRPr="00D80ECB" w:rsidRDefault="00EB683A" w:rsidP="00EB683A">
                      <w:pPr>
                        <w:rPr>
                          <w:sz w:val="40"/>
                          <w:szCs w:val="32"/>
                          <w:lang w:val="es-CO"/>
                        </w:rPr>
                      </w:pPr>
                      <w:r w:rsidRPr="00D80ECB">
                        <w:rPr>
                          <w:sz w:val="40"/>
                          <w:szCs w:val="32"/>
                          <w:lang w:val="es-CO"/>
                        </w:rPr>
                        <w:t xml:space="preserve">Referencia: </w:t>
                      </w:r>
                    </w:p>
                    <w:p w14:paraId="27E874CB" w14:textId="77777777" w:rsidR="00EB683A" w:rsidRPr="00283979" w:rsidRDefault="00EB683A" w:rsidP="00EB683A">
                      <w:pPr>
                        <w:ind w:left="720" w:hanging="720"/>
                        <w:rPr>
                          <w:rStyle w:val="Hipervnculo"/>
                          <w:sz w:val="36"/>
                          <w:szCs w:val="36"/>
                          <w:lang w:val="es-CO" w:eastAsia="es-CO"/>
                        </w:rPr>
                      </w:pPr>
                      <w:r>
                        <w:rPr>
                          <w:sz w:val="36"/>
                          <w:szCs w:val="36"/>
                          <w:lang w:val="es-CO" w:eastAsia="es-CO"/>
                        </w:rPr>
                        <w:fldChar w:fldCharType="begin"/>
                      </w:r>
                      <w:r>
                        <w:rPr>
                          <w:sz w:val="36"/>
                          <w:szCs w:val="36"/>
                          <w:lang w:val="es-CO" w:eastAsia="es-CO"/>
                        </w:rPr>
                        <w:instrText>HYPERLINK "http://dspace.aeipro.com/xmlui/bitstream/handle/123456789/3286/AT07-001_22.pdf?sequence=1&amp;isAllowed=y"</w:instrText>
                      </w:r>
                      <w:r>
                        <w:rPr>
                          <w:sz w:val="36"/>
                          <w:szCs w:val="36"/>
                          <w:lang w:val="es-CO" w:eastAsia="es-CO"/>
                        </w:rPr>
                      </w:r>
                      <w:r>
                        <w:rPr>
                          <w:sz w:val="36"/>
                          <w:szCs w:val="36"/>
                          <w:lang w:val="es-CO" w:eastAsia="es-CO"/>
                        </w:rPr>
                        <w:fldChar w:fldCharType="separate"/>
                      </w:r>
                      <w:r w:rsidRPr="00283979">
                        <w:rPr>
                          <w:rStyle w:val="Hipervnculo"/>
                          <w:sz w:val="36"/>
                          <w:szCs w:val="36"/>
                          <w:lang w:val="es-CO" w:eastAsia="es-CO"/>
                        </w:rPr>
                        <w:t>Análisis comparativo de la herramienta tablero en las metodologías ágiles</w:t>
                      </w:r>
                    </w:p>
                    <w:p w14:paraId="1BD5458C" w14:textId="77777777" w:rsidR="00EB683A" w:rsidRPr="00573B84" w:rsidRDefault="00EB683A" w:rsidP="00EB683A">
                      <w:pPr>
                        <w:ind w:left="720" w:hanging="720"/>
                        <w:rPr>
                          <w:sz w:val="36"/>
                          <w:szCs w:val="36"/>
                          <w:lang w:val="es-CO" w:eastAsia="es-CO"/>
                        </w:rPr>
                      </w:pPr>
                      <w:r w:rsidRPr="00283979">
                        <w:rPr>
                          <w:rStyle w:val="Hipervnculo"/>
                          <w:sz w:val="36"/>
                          <w:szCs w:val="36"/>
                          <w:lang w:val="es-CO" w:eastAsia="es-CO"/>
                        </w:rPr>
                        <w:t xml:space="preserve">Scrum, Kanban y </w:t>
                      </w:r>
                      <w:proofErr w:type="spellStart"/>
                      <w:r w:rsidRPr="00283979">
                        <w:rPr>
                          <w:rStyle w:val="Hipervnculo"/>
                          <w:sz w:val="36"/>
                          <w:szCs w:val="36"/>
                          <w:lang w:val="es-CO" w:eastAsia="es-CO"/>
                        </w:rPr>
                        <w:t>Scrumban</w:t>
                      </w:r>
                      <w:proofErr w:type="spellEnd"/>
                      <w:r w:rsidRPr="00283979">
                        <w:rPr>
                          <w:rStyle w:val="Hipervnculo"/>
                          <w:sz w:val="36"/>
                          <w:szCs w:val="36"/>
                          <w:lang w:val="es-CO" w:eastAsia="es-CO"/>
                        </w:rPr>
                        <w:t xml:space="preserve"> en proyectos de software</w:t>
                      </w:r>
                      <w:r>
                        <w:rPr>
                          <w:sz w:val="36"/>
                          <w:szCs w:val="36"/>
                          <w:lang w:val="es-CO" w:eastAsia="es-CO"/>
                        </w:rPr>
                        <w:fldChar w:fldCharType="end"/>
                      </w:r>
                    </w:p>
                  </w:txbxContent>
                </v:textbox>
                <w10:wrap type="topAndBottom" anchorx="page"/>
              </v:rect>
            </w:pict>
          </mc:Fallback>
        </mc:AlternateContent>
      </w:r>
    </w:p>
    <w:p w14:paraId="509C82C6" w14:textId="77777777" w:rsidR="00EB683A" w:rsidRDefault="00EB683A" w:rsidP="00823DBF">
      <w:pPr>
        <w:pStyle w:val="Estilo1"/>
        <w:rPr>
          <w:lang w:val="es-CO"/>
        </w:rPr>
      </w:pPr>
    </w:p>
    <w:p w14:paraId="1ED1F342" w14:textId="00DA410B" w:rsidR="00EB683A" w:rsidRPr="00EB683A" w:rsidRDefault="00EB683A" w:rsidP="00EB683A">
      <w:pPr>
        <w:rPr>
          <w:sz w:val="40"/>
          <w:szCs w:val="40"/>
          <w:lang w:val="es-CO"/>
        </w:rPr>
      </w:pPr>
      <w:r>
        <w:rPr>
          <w:sz w:val="40"/>
          <w:szCs w:val="40"/>
          <w:lang w:val="es-CO"/>
        </w:rPr>
        <w:t>R</w:t>
      </w:r>
      <w:r w:rsidRPr="00EB683A">
        <w:rPr>
          <w:sz w:val="40"/>
          <w:szCs w:val="40"/>
          <w:lang w:val="es-CO"/>
        </w:rPr>
        <w:t>eflexión</w:t>
      </w:r>
      <w:r w:rsidR="00823DBF" w:rsidRPr="00EB683A">
        <w:rPr>
          <w:color w:val="0F0D29" w:themeColor="text1"/>
          <w:sz w:val="40"/>
          <w:szCs w:val="40"/>
          <w:lang w:val="es-CO"/>
        </w:rPr>
        <w:t xml:space="preserve">: </w:t>
      </w:r>
    </w:p>
    <w:p w14:paraId="58E85979" w14:textId="1F51C3D1" w:rsidR="00823DBF" w:rsidRPr="00823DBF" w:rsidRDefault="00823DBF" w:rsidP="00823DBF">
      <w:pPr>
        <w:pStyle w:val="Estilo1"/>
        <w:rPr>
          <w:lang w:val="es-CO"/>
        </w:rPr>
      </w:pPr>
      <w:r w:rsidRPr="00823DBF">
        <w:rPr>
          <w:lang w:val="es-CO"/>
        </w:rPr>
        <w:t>La arquitectura de microservicios transforma el desarrollo web al dividir sistemas en servicios pequeños e independientes, lo que mejora la flexibilidad y escalabilidad. Este enfoque permite a los equipos trabajar simultáneamente en diferentes componentes, acelerando el desarrollo y facilitando el mantenimiento. La “Comunicación mediante APIs” asegura una integración eficiente, haciendo que las aplicaciones sean más maleables y adaptables a los cambios y demandas actuales.</w:t>
      </w:r>
    </w:p>
    <w:p w14:paraId="16A75ACB" w14:textId="77777777" w:rsidR="00823DBF" w:rsidRPr="00823DBF" w:rsidRDefault="00823DBF" w:rsidP="00566ADD">
      <w:pPr>
        <w:pStyle w:val="Estilo1"/>
        <w:rPr>
          <w:lang w:val="es-CO"/>
        </w:rPr>
      </w:pPr>
    </w:p>
    <w:sectPr w:rsidR="00823DBF" w:rsidRPr="00823DBF" w:rsidSect="00D56F04">
      <w:headerReference w:type="default" r:id="rId50"/>
      <w:footerReference w:type="default" r:id="rId51"/>
      <w:pgSz w:w="11906" w:h="16838" w:code="9"/>
      <w:pgMar w:top="720" w:right="936" w:bottom="720" w:left="936" w:header="0" w:footer="289" w:gutter="0"/>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3ACCF" w14:textId="77777777" w:rsidR="00D27732" w:rsidRDefault="00D27732">
      <w:r>
        <w:separator/>
      </w:r>
    </w:p>
    <w:p w14:paraId="287952B9" w14:textId="77777777" w:rsidR="00D27732" w:rsidRDefault="00D27732"/>
  </w:endnote>
  <w:endnote w:type="continuationSeparator" w:id="0">
    <w:p w14:paraId="03417FDE" w14:textId="77777777" w:rsidR="00D27732" w:rsidRDefault="00D27732">
      <w:r>
        <w:continuationSeparator/>
      </w:r>
    </w:p>
    <w:p w14:paraId="02D30C4B" w14:textId="77777777" w:rsidR="00D27732" w:rsidRDefault="00D277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D14E" w14:textId="6D482492" w:rsidR="00D56F04" w:rsidRDefault="00D56F04">
    <w:pPr>
      <w:pStyle w:val="Piedepgina"/>
      <w:jc w:val="center"/>
      <w:rPr>
        <w:caps/>
        <w:color w:val="024F75" w:themeColor="accent1"/>
      </w:rPr>
    </w:pPr>
    <w:r>
      <w:rPr>
        <w:caps/>
        <w:color w:val="024F75" w:themeColor="accent1"/>
      </w:rPr>
      <w:fldChar w:fldCharType="begin"/>
    </w:r>
    <w:r>
      <w:rPr>
        <w:caps/>
        <w:color w:val="024F75" w:themeColor="accent1"/>
      </w:rPr>
      <w:instrText>PAGE   \* MERGEFORMAT</w:instrText>
    </w:r>
    <w:r>
      <w:rPr>
        <w:caps/>
        <w:color w:val="024F75" w:themeColor="accent1"/>
      </w:rPr>
      <w:fldChar w:fldCharType="separate"/>
    </w:r>
    <w:r>
      <w:rPr>
        <w:caps/>
        <w:color w:val="024F75" w:themeColor="accent1"/>
      </w:rPr>
      <w:t>2</w:t>
    </w:r>
    <w:r>
      <w:rPr>
        <w:caps/>
        <w:color w:val="024F75" w:themeColor="accent1"/>
      </w:rPr>
      <w:fldChar w:fldCharType="end"/>
    </w:r>
  </w:p>
  <w:p w14:paraId="032CBA03" w14:textId="77777777" w:rsidR="00DF027C" w:rsidRDefault="00DF027C">
    <w:pPr>
      <w:pStyle w:val="Piedepgina"/>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B4F2D" w14:textId="77777777" w:rsidR="00D27732" w:rsidRDefault="00D27732">
      <w:r>
        <w:separator/>
      </w:r>
    </w:p>
    <w:p w14:paraId="4AB9626A" w14:textId="77777777" w:rsidR="00D27732" w:rsidRDefault="00D27732"/>
  </w:footnote>
  <w:footnote w:type="continuationSeparator" w:id="0">
    <w:p w14:paraId="5FEA1F89" w14:textId="77777777" w:rsidR="00D27732" w:rsidRDefault="00D27732">
      <w:r>
        <w:continuationSeparator/>
      </w:r>
    </w:p>
    <w:p w14:paraId="33C8BC49" w14:textId="77777777" w:rsidR="00D27732" w:rsidRDefault="00D277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14:paraId="071FDE80" w14:textId="77777777" w:rsidTr="00360494">
      <w:trPr>
        <w:trHeight w:val="978"/>
      </w:trPr>
      <w:tc>
        <w:tcPr>
          <w:tcW w:w="10035" w:type="dxa"/>
          <w:tcBorders>
            <w:top w:val="nil"/>
            <w:left w:val="nil"/>
            <w:bottom w:val="single" w:sz="36" w:space="0" w:color="34ABA2" w:themeColor="accent3"/>
            <w:right w:val="nil"/>
          </w:tcBorders>
        </w:tcPr>
        <w:p w14:paraId="6FED8BFA" w14:textId="77777777" w:rsidR="00D077E9" w:rsidRDefault="00D077E9">
          <w:pPr>
            <w:pStyle w:val="Encabezado"/>
            <w:rPr>
              <w:noProof/>
            </w:rPr>
          </w:pPr>
        </w:p>
      </w:tc>
    </w:tr>
  </w:tbl>
  <w:p w14:paraId="6CA77E88" w14:textId="77777777" w:rsidR="00D077E9" w:rsidRDefault="00D077E9" w:rsidP="00D077E9">
    <w:pPr>
      <w:pStyle w:val="Encabezado"/>
      <w:rPr>
        <w:noProof/>
      </w:rPr>
    </w:pPr>
    <w:bookmarkStart w:id="1" w:name="_Hlk208757752"/>
    <w:bookmarkStart w:id="2" w:name="_Hlk208757753"/>
    <w:bookmarkStart w:id="3" w:name="_Hlk208757754"/>
    <w:bookmarkStart w:id="4" w:name="_Hlk208757755"/>
    <w:bookmarkEnd w:id="1"/>
    <w:bookmarkEnd w:id="2"/>
    <w:bookmarkEnd w:id="3"/>
    <w:bookmarkEnd w:id="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29B6"/>
    <w:multiLevelType w:val="hybridMultilevel"/>
    <w:tmpl w:val="E5487E5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B3B05AE"/>
    <w:multiLevelType w:val="hybridMultilevel"/>
    <w:tmpl w:val="2F96D44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2117477861">
    <w:abstractNumId w:val="1"/>
  </w:num>
  <w:num w:numId="2" w16cid:durableId="106255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A41"/>
    <w:rsid w:val="0002482E"/>
    <w:rsid w:val="00050324"/>
    <w:rsid w:val="00066483"/>
    <w:rsid w:val="000747A0"/>
    <w:rsid w:val="000A0150"/>
    <w:rsid w:val="000B162A"/>
    <w:rsid w:val="000B19F9"/>
    <w:rsid w:val="000E63C9"/>
    <w:rsid w:val="00130E9D"/>
    <w:rsid w:val="00137DEB"/>
    <w:rsid w:val="00150A6D"/>
    <w:rsid w:val="00154E47"/>
    <w:rsid w:val="00185B35"/>
    <w:rsid w:val="001F2BC8"/>
    <w:rsid w:val="001F5F6B"/>
    <w:rsid w:val="002169EF"/>
    <w:rsid w:val="00243EBC"/>
    <w:rsid w:val="00246A35"/>
    <w:rsid w:val="00255930"/>
    <w:rsid w:val="002568B7"/>
    <w:rsid w:val="00262E5D"/>
    <w:rsid w:val="00283979"/>
    <w:rsid w:val="00284348"/>
    <w:rsid w:val="002E0363"/>
    <w:rsid w:val="002E3B76"/>
    <w:rsid w:val="002F51F5"/>
    <w:rsid w:val="00312137"/>
    <w:rsid w:val="0032202C"/>
    <w:rsid w:val="00330359"/>
    <w:rsid w:val="0033762F"/>
    <w:rsid w:val="00360494"/>
    <w:rsid w:val="00363C4B"/>
    <w:rsid w:val="00366C7E"/>
    <w:rsid w:val="00384EA3"/>
    <w:rsid w:val="003A39A1"/>
    <w:rsid w:val="003C0095"/>
    <w:rsid w:val="003C2191"/>
    <w:rsid w:val="003D3863"/>
    <w:rsid w:val="003E1E65"/>
    <w:rsid w:val="004110DE"/>
    <w:rsid w:val="00413A92"/>
    <w:rsid w:val="0044085A"/>
    <w:rsid w:val="00462A41"/>
    <w:rsid w:val="004B21A5"/>
    <w:rsid w:val="004E5FEE"/>
    <w:rsid w:val="005037F0"/>
    <w:rsid w:val="00516A86"/>
    <w:rsid w:val="005275F6"/>
    <w:rsid w:val="00566ADD"/>
    <w:rsid w:val="00572102"/>
    <w:rsid w:val="00573B84"/>
    <w:rsid w:val="005C0BFD"/>
    <w:rsid w:val="005F1BB0"/>
    <w:rsid w:val="005F65A3"/>
    <w:rsid w:val="00645157"/>
    <w:rsid w:val="00656C4D"/>
    <w:rsid w:val="006E5716"/>
    <w:rsid w:val="006F4DE3"/>
    <w:rsid w:val="007302B3"/>
    <w:rsid w:val="00730733"/>
    <w:rsid w:val="007309A6"/>
    <w:rsid w:val="00730E3A"/>
    <w:rsid w:val="00736AAF"/>
    <w:rsid w:val="00765B2A"/>
    <w:rsid w:val="007834F1"/>
    <w:rsid w:val="00783A34"/>
    <w:rsid w:val="007C383D"/>
    <w:rsid w:val="007C6B52"/>
    <w:rsid w:val="007D16C5"/>
    <w:rsid w:val="007E0327"/>
    <w:rsid w:val="00823DBF"/>
    <w:rsid w:val="00862FE4"/>
    <w:rsid w:val="0086389A"/>
    <w:rsid w:val="00864D4A"/>
    <w:rsid w:val="0087605E"/>
    <w:rsid w:val="008941AE"/>
    <w:rsid w:val="008B1FEE"/>
    <w:rsid w:val="00903C32"/>
    <w:rsid w:val="00916B16"/>
    <w:rsid w:val="009173B9"/>
    <w:rsid w:val="0093335D"/>
    <w:rsid w:val="0093613E"/>
    <w:rsid w:val="00943026"/>
    <w:rsid w:val="00966B81"/>
    <w:rsid w:val="00977F79"/>
    <w:rsid w:val="009C7720"/>
    <w:rsid w:val="009D76DE"/>
    <w:rsid w:val="00A23AFA"/>
    <w:rsid w:val="00A31B3E"/>
    <w:rsid w:val="00A532F3"/>
    <w:rsid w:val="00A8489E"/>
    <w:rsid w:val="00AB02A7"/>
    <w:rsid w:val="00AC29F3"/>
    <w:rsid w:val="00B02CC7"/>
    <w:rsid w:val="00B16AEB"/>
    <w:rsid w:val="00B231E5"/>
    <w:rsid w:val="00C02B87"/>
    <w:rsid w:val="00C4086D"/>
    <w:rsid w:val="00CA1896"/>
    <w:rsid w:val="00CB5B28"/>
    <w:rsid w:val="00CF5371"/>
    <w:rsid w:val="00D0323A"/>
    <w:rsid w:val="00D0559F"/>
    <w:rsid w:val="00D0569E"/>
    <w:rsid w:val="00D064B5"/>
    <w:rsid w:val="00D077E9"/>
    <w:rsid w:val="00D27732"/>
    <w:rsid w:val="00D42CB7"/>
    <w:rsid w:val="00D5413D"/>
    <w:rsid w:val="00D56F04"/>
    <w:rsid w:val="00D570A9"/>
    <w:rsid w:val="00D64A59"/>
    <w:rsid w:val="00D70D02"/>
    <w:rsid w:val="00D770C7"/>
    <w:rsid w:val="00D80ECB"/>
    <w:rsid w:val="00D86945"/>
    <w:rsid w:val="00D90290"/>
    <w:rsid w:val="00DA46E3"/>
    <w:rsid w:val="00DB6414"/>
    <w:rsid w:val="00DC706A"/>
    <w:rsid w:val="00DD152F"/>
    <w:rsid w:val="00DE213F"/>
    <w:rsid w:val="00DF027C"/>
    <w:rsid w:val="00E00A32"/>
    <w:rsid w:val="00E22ACD"/>
    <w:rsid w:val="00E366B0"/>
    <w:rsid w:val="00E620B0"/>
    <w:rsid w:val="00E81B40"/>
    <w:rsid w:val="00EA75E4"/>
    <w:rsid w:val="00EB683A"/>
    <w:rsid w:val="00EF555B"/>
    <w:rsid w:val="00F027BB"/>
    <w:rsid w:val="00F11DCF"/>
    <w:rsid w:val="00F162EA"/>
    <w:rsid w:val="00F52D27"/>
    <w:rsid w:val="00F83527"/>
    <w:rsid w:val="00F85284"/>
    <w:rsid w:val="00FD583F"/>
    <w:rsid w:val="00FD7488"/>
    <w:rsid w:val="00FF16B4"/>
    <w:rsid w:val="00FF5CB5"/>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11578"/>
  <w15:docId w15:val="{4310E6B2-FA67-45BE-A27A-FBCAC5297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ADD"/>
    <w:pPr>
      <w:spacing w:after="0"/>
    </w:pPr>
    <w:rPr>
      <w:rFonts w:eastAsiaTheme="minorEastAsia"/>
      <w:b/>
      <w:color w:val="082A75" w:themeColor="text2"/>
      <w:sz w:val="28"/>
      <w:szCs w:val="22"/>
    </w:rPr>
  </w:style>
  <w:style w:type="paragraph" w:styleId="Ttulo1">
    <w:name w:val="heading 1"/>
    <w:basedOn w:val="Normal"/>
    <w:link w:val="Ttulo1C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4"/>
    <w:qFormat/>
    <w:rsid w:val="00DF027C"/>
    <w:pPr>
      <w:keepNext/>
      <w:spacing w:after="240" w:line="240" w:lineRule="auto"/>
      <w:outlineLvl w:val="1"/>
    </w:pPr>
    <w:rPr>
      <w:rFonts w:eastAsiaTheme="majorEastAsia" w:cstheme="majorBidi"/>
      <w:b w:val="0"/>
      <w:sz w:val="3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val="0"/>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4"/>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4"/>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val="0"/>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Sinespaciado">
    <w:name w:val="No Spacing"/>
    <w:uiPriority w:val="1"/>
    <w:qFormat/>
    <w:rsid w:val="007C383D"/>
    <w:pPr>
      <w:spacing w:after="0" w:line="240" w:lineRule="auto"/>
    </w:pPr>
    <w:rPr>
      <w:kern w:val="2"/>
      <w:lang w:val="es-CO"/>
      <w14:ligatures w14:val="standardContextual"/>
    </w:rPr>
  </w:style>
  <w:style w:type="character" w:styleId="Hipervnculo">
    <w:name w:val="Hyperlink"/>
    <w:basedOn w:val="Fuentedeprrafopredeter"/>
    <w:uiPriority w:val="99"/>
    <w:unhideWhenUsed/>
    <w:rsid w:val="00D80ECB"/>
    <w:rPr>
      <w:color w:val="3592CF" w:themeColor="hyperlink"/>
      <w:u w:val="single"/>
    </w:rPr>
  </w:style>
  <w:style w:type="paragraph" w:customStyle="1" w:styleId="Estilo1">
    <w:name w:val="Estilo1"/>
    <w:basedOn w:val="Contenido"/>
    <w:link w:val="Estilo1Car"/>
    <w:qFormat/>
    <w:rsid w:val="005C0BFD"/>
    <w:rPr>
      <w:color w:val="0F0D29" w:themeColor="text1"/>
    </w:rPr>
  </w:style>
  <w:style w:type="character" w:customStyle="1" w:styleId="Estilo1Car">
    <w:name w:val="Estilo1 Car"/>
    <w:basedOn w:val="Carcterdecontenido"/>
    <w:link w:val="Estilo1"/>
    <w:rsid w:val="005C0BFD"/>
    <w:rPr>
      <w:rFonts w:eastAsiaTheme="minorEastAsia"/>
      <w:color w:val="0F0D29" w:themeColor="text1"/>
      <w:sz w:val="28"/>
      <w:szCs w:val="22"/>
    </w:rPr>
  </w:style>
  <w:style w:type="character" w:styleId="Mencinsinresolver">
    <w:name w:val="Unresolved Mention"/>
    <w:basedOn w:val="Fuentedeprrafopredeter"/>
    <w:uiPriority w:val="99"/>
    <w:semiHidden/>
    <w:unhideWhenUsed/>
    <w:rsid w:val="00573B84"/>
    <w:rPr>
      <w:color w:val="605E5C"/>
      <w:shd w:val="clear" w:color="auto" w:fill="E1DFDD"/>
    </w:rPr>
  </w:style>
  <w:style w:type="character" w:styleId="Hipervnculovisitado">
    <w:name w:val="FollowedHyperlink"/>
    <w:basedOn w:val="Fuentedeprrafopredeter"/>
    <w:uiPriority w:val="99"/>
    <w:semiHidden/>
    <w:unhideWhenUsed/>
    <w:rsid w:val="00573B84"/>
    <w:rPr>
      <w:color w:val="3592C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books.google.com.co/books?hl=es&amp;lr=lang_es&amp;id=H0VBDwAAQBAJ&amp;oi=fnd&amp;pg=PA21&amp;dq=base+de+datos&amp;ots=fYi-ZIyK0A&amp;sig=GtJrY3bln9GPV-k4D_hTtrDQf58&amp;redir_esc=y" TargetMode="External"/><Relationship Id="rId26" Type="http://schemas.openxmlformats.org/officeDocument/2006/relationships/hyperlink" Target="https://repositorio.utp.edu.pe/bitstream/handle/20.500.12867/12053/S.Chira_Tesis_Titulo_Profesional_2025.pdf?sequence=1" TargetMode="External"/><Relationship Id="rId39" Type="http://schemas.openxmlformats.org/officeDocument/2006/relationships/image" Target="media/image14.jpeg"/><Relationship Id="rId21" Type="http://schemas.openxmlformats.org/officeDocument/2006/relationships/hyperlink" Target="https://revistas.unamad.edu.pe/index.php/rad/article/view/168" TargetMode="External"/><Relationship Id="rId34" Type="http://schemas.openxmlformats.org/officeDocument/2006/relationships/image" Target="media/image11.jpeg"/><Relationship Id="rId42" Type="http://schemas.openxmlformats.org/officeDocument/2006/relationships/image" Target="media/image17.jpeg"/><Relationship Id="rId47" Type="http://schemas.openxmlformats.org/officeDocument/2006/relationships/image" Target="media/image22.jpe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hyperlink" Target="https://repositorio.unprg.edu.pe/handle/20.500.12893/13771%09Google%20Sschoolar%09Patr&#243;n%20MVC%20aplicado%20en%20Laravel%20y%20React%20para%20gesti&#243;n%20de%20tickets" TargetMode="External"/><Relationship Id="rId11" Type="http://schemas.openxmlformats.org/officeDocument/2006/relationships/hyperlink" Target="https://d1wqtxts1xzle7.cloudfront.net/30815705/romay-cuesta-delafuente-barrio-libre.pdf?1363382704=&amp;response-content-disposition=inline%3B+filename%3DDescripcion_de_aspectos_mediante_conecto.pdf&amp;Expires=1755793539&amp;Signature=Vsndtx4OyiO5s2LTyMtJRhpNa5--PuvkX9lJFlPMSIhbU3KkXfJ8JNbb5Fj02J-GNUHMklM2LmMQ4WtTNbWIOR3JIpufnCFc-msEykG89zkGjT-7h4cQcFbUqLTR1zi2WA7qfrWx157O~gtsJ1572jnck-HktmY4LVYhOTD~2FVI4qShDsMROFWZlQiJK5IgFZAyyBPAif7CJAc1Mvh5svx2i7FQbWIAMIDqYE43EScMbJjYRsKNar~18gsec3omo7AyQZbbq~yJKJQ9HWAihJh2wbj4QGziuS1LKKfgVItccmowJBFDbF9cJagWzJAw~YqaTqhiJx3WnvZ-CTrnvg__&amp;Key-Pair-Id=APKAJLOHF5GGSLRBV4ZA%09Google%20Sschoolar%09Descripci&#243;n%20de%20Aspectos%20Mediante%20Conectores%20UML%202.0" TargetMode="External"/><Relationship Id="rId24" Type="http://schemas.openxmlformats.org/officeDocument/2006/relationships/hyperlink" Target="https://repositorio.unprg.edu.pe/handle/20.500.12893/13771" TargetMode="External"/><Relationship Id="rId32" Type="http://schemas.openxmlformats.org/officeDocument/2006/relationships/hyperlink" Target="https://repositorio.unprg.edu.pe/handle/20.500.12893/13771%09Google%20Sschoolar%09Patr&#243;n%20MVC%20aplicado%20en%20Laravel%20y%20React%20para%20gesti&#243;n%20de%20tickets" TargetMode="External"/><Relationship Id="rId37" Type="http://schemas.openxmlformats.org/officeDocument/2006/relationships/hyperlink" Target="http://170.210.231.10:8080/jspui/bitstream/123456789/191/1/MURILLO%2C%20Mart%C3%ADn%20Miguel.pdf" TargetMode="External"/><Relationship Id="rId40" Type="http://schemas.openxmlformats.org/officeDocument/2006/relationships/image" Target="media/image15.jpeg"/><Relationship Id="rId45" Type="http://schemas.openxmlformats.org/officeDocument/2006/relationships/image" Target="media/image20.jpeg"/><Relationship Id="rId53"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6.jpeg"/><Relationship Id="rId31" Type="http://schemas.openxmlformats.org/officeDocument/2006/relationships/image" Target="media/image10.jpeg"/><Relationship Id="rId44" Type="http://schemas.openxmlformats.org/officeDocument/2006/relationships/image" Target="media/image19.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i.conicet.gov.ar/handle/11336/132797" TargetMode="External"/><Relationship Id="rId22" Type="http://schemas.openxmlformats.org/officeDocument/2006/relationships/image" Target="media/image7.jpeg"/><Relationship Id="rId27" Type="http://schemas.openxmlformats.org/officeDocument/2006/relationships/hyperlink" Target="https://repositorio.utp.edu.pe/bitstream/handle/20.500.12867/12053/S.Chira_Tesis_Titulo_Profesional_2025.pdf?sequence=1" TargetMode="External"/><Relationship Id="rId30" Type="http://schemas.openxmlformats.org/officeDocument/2006/relationships/hyperlink" Target="https://repositorio.unprg.edu.pe/handle/20.500.12893/13771%09Google%20Sschoolar%09Patr&#243;n%20MVC%20aplicado%20en%20Laravel%20y%20React%20para%20gesti&#243;n%20de%20tickets" TargetMode="External"/><Relationship Id="rId35" Type="http://schemas.openxmlformats.org/officeDocument/2006/relationships/image" Target="media/image12.jpeg"/><Relationship Id="rId43" Type="http://schemas.openxmlformats.org/officeDocument/2006/relationships/image" Target="media/image18.jpeg"/><Relationship Id="rId48" Type="http://schemas.openxmlformats.org/officeDocument/2006/relationships/image" Target="media/image23.jpe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d1wqtxts1xzle7.cloudfront.net/30815705/romay-cuesta-delafuente-barrio-libre.pdf?1363382704=&amp;response-content-disposition=inline%3B+filename%3DDescripcion_de_aspectos_mediante_conecto.pdf&amp;Expires=1755793539&amp;Signature=Vsndtx4OyiO5s2LTyMtJRhpNa5--PuvkX9lJFlPMSIhbU3KkXfJ8JNbb5Fj02J-GNUHMklM2LmMQ4WtTNbWIOR3JIpufnCFc-msEykG89zkGjT-7h4cQcFbUqLTR1zi2WA7qfrWx157O~gtsJ1572jnck-HktmY4LVYhOTD~2FVI4qShDsMROFWZlQiJK5IgFZAyyBPAif7CJAc1Mvh5svx2i7FQbWIAMIDqYE43EScMbJjYRsKNar~18gsec3omo7AyQZbbq~yJKJQ9HWAihJh2wbj4QGziuS1LKKfgVItccmowJBFDbF9cJagWzJAw~YqaTqhiJx3WnvZ-CTrnvg__&amp;Key-Pair-Id=APKAJLOHF5GGSLRBV4ZA%09Google%20Sschoolar%09Descripci&#243;n%20de%20Aspectos%20Mediante%20Conectores%20UML%202.0" TargetMode="External"/><Relationship Id="rId17" Type="http://schemas.openxmlformats.org/officeDocument/2006/relationships/hyperlink" Target="https://books.google.com.co/books?hl=es&amp;lr=lang_es&amp;id=H0VBDwAAQBAJ&amp;oi=fnd&amp;pg=PA21&amp;dq=base+de+datos&amp;ots=fYi-ZIyK0A&amp;sig=GtJrY3bln9GPV-k4D_hTtrDQf58&amp;redir_esc=y" TargetMode="External"/><Relationship Id="rId25" Type="http://schemas.openxmlformats.org/officeDocument/2006/relationships/image" Target="media/image8.jpeg"/><Relationship Id="rId33" Type="http://schemas.openxmlformats.org/officeDocument/2006/relationships/hyperlink" Target="https://repositorio.unprg.edu.pe/handle/20.500.12893/13771%09Google%20Sschoolar%09Patr&#243;n%20MVC%20aplicado%20en%20Laravel%20y%20React%20para%20gesti&#243;n%20de%20tickets" TargetMode="External"/><Relationship Id="rId38" Type="http://schemas.openxmlformats.org/officeDocument/2006/relationships/image" Target="media/image13.jpeg"/><Relationship Id="rId46" Type="http://schemas.openxmlformats.org/officeDocument/2006/relationships/image" Target="media/image21.jpeg"/><Relationship Id="rId20" Type="http://schemas.openxmlformats.org/officeDocument/2006/relationships/hyperlink" Target="https://revistas.unamad.edu.pe/index.php/rad/article/view/168" TargetMode="External"/><Relationship Id="rId41" Type="http://schemas.openxmlformats.org/officeDocument/2006/relationships/image" Target="media/image16.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i.conicet.gov.ar/handle/11336/132797" TargetMode="External"/><Relationship Id="rId23" Type="http://schemas.openxmlformats.org/officeDocument/2006/relationships/hyperlink" Target="https://repositorio.unprg.edu.pe/handle/20.500.12893/13771" TargetMode="External"/><Relationship Id="rId28" Type="http://schemas.openxmlformats.org/officeDocument/2006/relationships/image" Target="media/image9.jpeg"/><Relationship Id="rId36" Type="http://schemas.openxmlformats.org/officeDocument/2006/relationships/hyperlink" Target="http://170.210.231.10:8080/jspui/bitstream/123456789/191/1/MURILLO%2C%20Mart%C3%ADn%20Miguel.pdf" TargetMode="External"/><Relationship Id="rId49" Type="http://schemas.openxmlformats.org/officeDocument/2006/relationships/image" Target="media/image2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Local\Microsoft\Office\16.0\DTS\es-ES%7b713AB5A3-8F99-4063-AC9B-EE279704EC0D%7d\%7b4D3826DF-B0BA-43D2-B963-0637568ABAA3%7dTF7e53ee0d-dd7d-4335-8cfd-efae5a747b05fb21fa67_win32-9f5ff6ac903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B38976115944218BBEC0CDC15BEF08"/>
        <w:category>
          <w:name w:val="General"/>
          <w:gallery w:val="placeholder"/>
        </w:category>
        <w:types>
          <w:type w:val="bbPlcHdr"/>
        </w:types>
        <w:behaviors>
          <w:behavior w:val="content"/>
        </w:behaviors>
        <w:guid w:val="{0BED2146-ABAF-49AA-9127-C3E5C40B8F5F}"/>
      </w:docPartPr>
      <w:docPartBody>
        <w:p w:rsidR="00655C32" w:rsidRDefault="00D3550E">
          <w:pPr>
            <w:pStyle w:val="BDB38976115944218BBEC0CDC15BEF08"/>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lang w:bidi="es-ES"/>
            </w:rPr>
            <w:t>septiembre 14</w:t>
          </w:r>
          <w:r w:rsidRPr="00D86945">
            <w:rPr>
              <w:rStyle w:val="SubttuloCar"/>
              <w:b/>
              <w:lang w:bidi="es-ES"/>
            </w:rPr>
            <w:fldChar w:fldCharType="end"/>
          </w:r>
        </w:p>
      </w:docPartBody>
    </w:docPart>
    <w:docPart>
      <w:docPartPr>
        <w:name w:val="AC1AD0F15F8D485E80F6A762F6787327"/>
        <w:category>
          <w:name w:val="General"/>
          <w:gallery w:val="placeholder"/>
        </w:category>
        <w:types>
          <w:type w:val="bbPlcHdr"/>
        </w:types>
        <w:behaviors>
          <w:behavior w:val="content"/>
        </w:behaviors>
        <w:guid w:val="{9F371B1D-09BE-4771-A1EE-22BFF33B9B59}"/>
      </w:docPartPr>
      <w:docPartBody>
        <w:p w:rsidR="00655C32" w:rsidRDefault="00D3550E">
          <w:pPr>
            <w:pStyle w:val="AC1AD0F15F8D485E80F6A762F6787327"/>
          </w:pPr>
          <w:r>
            <w:rPr>
              <w:noProof/>
              <w:lang w:bidi="es-ES"/>
            </w:rPr>
            <w:t>NOMBRE DE LA COMPAÑÍA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50E"/>
    <w:rsid w:val="00262E5D"/>
    <w:rsid w:val="0032202C"/>
    <w:rsid w:val="00413A92"/>
    <w:rsid w:val="00655C32"/>
    <w:rsid w:val="00744F4F"/>
    <w:rsid w:val="007505DB"/>
    <w:rsid w:val="008A67DF"/>
    <w:rsid w:val="00905CC6"/>
    <w:rsid w:val="00D0569E"/>
    <w:rsid w:val="00D355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pPr>
      <w:framePr w:hSpace="180" w:wrap="around" w:vAnchor="text" w:hAnchor="margin" w:y="1167"/>
      <w:spacing w:after="0" w:line="276" w:lineRule="auto"/>
    </w:pPr>
    <w:rPr>
      <w:caps/>
      <w:color w:val="0E2841" w:themeColor="text2"/>
      <w:spacing w:val="20"/>
      <w:sz w:val="32"/>
      <w:lang w:val="es-ES" w:eastAsia="en-US"/>
    </w:rPr>
  </w:style>
  <w:style w:type="character" w:customStyle="1" w:styleId="SubttuloCar">
    <w:name w:val="Subtítulo Car"/>
    <w:basedOn w:val="Fuentedeprrafopredeter"/>
    <w:link w:val="Subttulo"/>
    <w:uiPriority w:val="2"/>
    <w:rPr>
      <w:caps/>
      <w:color w:val="0E2841" w:themeColor="text2"/>
      <w:spacing w:val="20"/>
      <w:sz w:val="32"/>
      <w:lang w:val="es-ES" w:eastAsia="en-US"/>
    </w:rPr>
  </w:style>
  <w:style w:type="paragraph" w:customStyle="1" w:styleId="BDB38976115944218BBEC0CDC15BEF08">
    <w:name w:val="BDB38976115944218BBEC0CDC15BEF08"/>
  </w:style>
  <w:style w:type="paragraph" w:customStyle="1" w:styleId="AC1AD0F15F8D485E80F6A762F6787327">
    <w:name w:val="AC1AD0F15F8D485E80F6A762F67873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C1A73-FC4C-46C2-97BA-4CB8B9DC1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{4D3826DF-B0BA-43D2-B963-0637568ABAA3}TF7e53ee0d-dd7d-4335-8cfd-efae5a747b05fb21fa67_win32-9f5ff6ac9036.dotx</Template>
  <TotalTime>264</TotalTime>
  <Pages>32</Pages>
  <Words>6484</Words>
  <Characters>35667</Characters>
  <Application>Microsoft Office Word</Application>
  <DocSecurity>0</DocSecurity>
  <Lines>297</Lines>
  <Paragraphs>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JULIAN ARANJO05</cp:lastModifiedBy>
  <cp:revision>4</cp:revision>
  <cp:lastPrinted>2006-08-01T17:47:00Z</cp:lastPrinted>
  <dcterms:created xsi:type="dcterms:W3CDTF">2025-09-14T21:55:00Z</dcterms:created>
  <dcterms:modified xsi:type="dcterms:W3CDTF">2025-09-18T06:09:00Z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